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384D" w:rsidRDefault="00062753">
      <w:sdt>
        <w:sdtPr>
          <w:id w:val="-831605760"/>
          <w:docPartObj>
            <w:docPartGallery w:val="Cover Pages"/>
            <w:docPartUnique/>
          </w:docPartObj>
        </w:sdtPr>
        <w:sdtEndPr/>
        <w:sdtContent>
          <w:r w:rsidR="00E5395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2608" behindDoc="0" locked="0" layoutInCell="0" allowOverlap="1" wp14:editId="12DFCFD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29145" cy="9435465"/>
                    <wp:effectExtent l="9525" t="9525" r="12065" b="10160"/>
                    <wp:wrapNone/>
                    <wp:docPr id="14" name="Autoforma 6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9145" cy="9435465"/>
                            </a:xfrm>
                            <a:prstGeom prst="roundRect">
                              <a:avLst>
                                <a:gd name="adj" fmla="val 3463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page">
                      <wp14:pctHeight>94000</wp14:pctHeight>
                    </wp14:sizeRelV>
                  </wp:anchor>
                </w:drawing>
              </mc:Choice>
              <mc:Fallback>
                <w:pict>
                  <v:roundrect w14:anchorId="25ADFB95" id="Autoforma 622" o:spid="_x0000_s1026" style="position:absolute;margin-left:0;margin-top:0;width:561.35pt;height:742.95pt;z-index:251662336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2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" o:allowincell="f" filled="f" fillcolor="black">
                    <w10:wrap anchorx="page" anchory="page"/>
                  </v:roundrect>
                </w:pict>
              </mc:Fallback>
            </mc:AlternateContent>
          </w:r>
          <w:r w:rsidR="00E5395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1584" behindDoc="0" locked="0" layoutInCell="0" allowOverlap="1" wp14:editId="1CAC23A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7125970" cy="2205990"/>
                    <wp:effectExtent l="0" t="4445" r="1270" b="0"/>
                    <wp:wrapNone/>
                    <wp:docPr id="15" name="Rectángulo 6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5970" cy="22059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Overlap w:val="never"/>
                                  <w:tblW w:w="5000" w:type="pct"/>
                                  <w:jc w:val="center"/>
                                  <w:tblCellMar>
                                    <w:top w:w="144" w:type="dxa"/>
                                    <w:left w:w="0" w:type="dxa"/>
                                    <w:bottom w:w="144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0919"/>
                                </w:tblGrid>
                                <w:tr w:rsidR="007A384D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F4B29B" w:themeFill="accent1" w:themeFillTint="66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7A384D" w:rsidRDefault="007A384D">
                                      <w:pPr>
                                        <w:pStyle w:val="Sinespaciado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7A384D">
                                  <w:trPr>
                                    <w:trHeight w:val="144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D34817" w:themeFill="accent1"/>
                                      <w:vAlign w:val="center"/>
                                    </w:tcPr>
                                    <w:p w:rsidR="007A384D" w:rsidRDefault="00062753" w:rsidP="00166F4A">
                                      <w:pPr>
                                        <w:pStyle w:val="Sinespaciado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eastAsiaTheme="majorEastAsia" w:hAnsiTheme="majorHAnsi" w:cstheme="majorBidi"/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id w:val="3232653"/>
                                          <w:placeholder>
                                            <w:docPart w:val="D1B9E27E5B084D05864F7B614B89D22C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166F4A"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LVM Ejemplo2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7A384D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918485" w:themeFill="accent5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7A384D" w:rsidRDefault="007A384D">
                                      <w:pPr>
                                        <w:pStyle w:val="Sinespaciado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7A384D">
                                  <w:trPr>
                                    <w:trHeight w:val="72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vAlign w:val="bottom"/>
                                    </w:tcPr>
                                    <w:p w:rsidR="007A384D" w:rsidRDefault="00062753">
                                      <w:pPr>
                                        <w:pStyle w:val="Sinespaciado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i/>
                                          <w:iCs/>
                                          <w:sz w:val="36"/>
                                          <w:szCs w:val="3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sz w:val="36"/>
                                            <w:szCs w:val="36"/>
                                          </w:rPr>
                                          <w:id w:val="1652111"/>
                                          <w:placeholder>
                                            <w:docPart w:val="E0AC0B2EB33041F7B8CC8F4FCDBB7C78"/>
                                          </w:placeholder>
                                          <w:showingPlcHdr/>
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E5395F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[Escriba el subtítulo del documento]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7A384D" w:rsidRDefault="007A384D"/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91700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Rectángulo 619" o:spid="_x0000_s1026" style="position:absolute;margin-left:0;margin-top:0;width:561.1pt;height:173.7pt;z-index:251651584;visibility:visible;mso-wrap-style:square;mso-width-percent:917;mso-height-percent:1000;mso-top-percent:250;mso-wrap-distance-left:9pt;mso-wrap-distance-top:0;mso-wrap-distance-right:9pt;mso-wrap-distance-bottom:0;mso-position-horizontal:center;mso-position-horizontal-relative:page;mso-position-vertical-relative:page;mso-width-percent:917;mso-height-percent:1000;mso-top-percent:25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" o:allowincell="f" filled="f" stroked="f">
                    <v:textbox style="mso-fit-shape-to-text:t" inset="0,0,0,0">
                      <w:txbxContent>
                        <w:tbl>
                          <w:tblPr>
                            <w:tblOverlap w:val="never"/>
                            <w:tblW w:w="5000" w:type="pct"/>
                            <w:jc w:val="center"/>
                            <w:tblCellMar>
                              <w:top w:w="144" w:type="dxa"/>
                              <w:left w:w="0" w:type="dxa"/>
                              <w:bottom w:w="144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0919"/>
                          </w:tblGrid>
                          <w:tr w:rsidR="007A384D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F4B29B" w:themeFill="accent1" w:themeFillTint="66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7A384D" w:rsidRDefault="007A384D">
                                <w:pPr>
                                  <w:pStyle w:val="Sinespaciado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7A384D">
                            <w:trPr>
                              <w:trHeight w:val="1440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D34817" w:themeFill="accent1"/>
                                <w:vAlign w:val="center"/>
                              </w:tcPr>
                              <w:p w:rsidR="007A384D" w:rsidRDefault="00062753" w:rsidP="00166F4A">
                                <w:pPr>
                                  <w:pStyle w:val="Sinespaciado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id w:val="3232653"/>
                                    <w:placeholder>
                                      <w:docPart w:val="D1B9E27E5B084D05864F7B614B89D22C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66F4A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LVM Ejemplo2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7A384D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918485" w:themeFill="accent5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7A384D" w:rsidRDefault="007A384D">
                                <w:pPr>
                                  <w:pStyle w:val="Sinespaciado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7A384D">
                            <w:trPr>
                              <w:trHeight w:val="720"/>
                              <w:jc w:val="center"/>
                            </w:trPr>
                            <w:tc>
                              <w:tcPr>
                                <w:tcW w:w="0" w:type="auto"/>
                                <w:vAlign w:val="bottom"/>
                              </w:tcPr>
                              <w:p w:rsidR="007A384D" w:rsidRDefault="00062753">
                                <w:pPr>
                                  <w:pStyle w:val="Sinespaciado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iCs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id w:val="1652111"/>
                                    <w:placeholder>
                                      <w:docPart w:val="E0AC0B2EB33041F7B8CC8F4FCDBB7C78"/>
                                    </w:placeholder>
                                    <w:showingPlcHdr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5395F">
                                      <w:rPr>
                                        <w:sz w:val="36"/>
                                        <w:szCs w:val="36"/>
                                      </w:rPr>
                                      <w:t>[Escriba el subtítulo del documento]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7A384D" w:rsidRDefault="007A384D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E5395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9536" behindDoc="0" locked="0" layoutInCell="0" allowOverlap="1" wp14:editId="4938A20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80000</wp14:pctPosVOffset>
                        </wp:positionV>
                      </mc:Choice>
                      <mc:Fallback>
                        <wp:positionV relativeFrom="page">
                          <wp:posOffset>8005445</wp:posOffset>
                        </wp:positionV>
                      </mc:Fallback>
                    </mc:AlternateContent>
                    <wp:extent cx="5943600" cy="1193800"/>
                    <wp:effectExtent l="0" t="0" r="0" b="3810"/>
                    <wp:wrapNone/>
                    <wp:docPr id="16" name="Rectángulo 6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43600" cy="11938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:rsidR="007A384D" w:rsidRDefault="00062753">
                                <w:pPr>
                                  <w:pStyle w:val="Sinespaciado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D34817" w:themeColor="accent1"/>
                                    </w:rPr>
                                    <w:id w:val="1551716"/>
                                    <w:showingPlcHdr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5395F">
                                      <w:rPr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[Escriba el nombre de la compañía]</w:t>
                                    </w:r>
                                  </w:sdtContent>
                                </w:sdt>
                              </w:p>
                              <w:p w:rsidR="007A384D" w:rsidRDefault="007A384D">
                                <w:pPr>
                                  <w:pStyle w:val="Sinespaciado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</w:p>
                              <w:p w:rsidR="007A384D" w:rsidRDefault="00062753">
                                <w:pPr>
                                  <w:pStyle w:val="Sinespaciado"/>
                                  <w:spacing w:line="276" w:lineRule="auto"/>
                                  <w:suppressOverlap/>
                                  <w:jc w:val="center"/>
                                </w:pPr>
                                <w:sdt>
                                  <w:sdtPr>
                                    <w:id w:val="1551723"/>
                                    <w:showingPlcHdr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d 'de' MMMM 'de' 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E5395F">
                                      <w:t>[Seleccionar fecha]</w:t>
                                    </w:r>
                                  </w:sdtContent>
                                </w:sdt>
                              </w:p>
                              <w:p w:rsidR="007A384D" w:rsidRDefault="00E5395F">
                                <w:pPr>
                                  <w:pStyle w:val="Sinespaciado"/>
                                  <w:spacing w:line="276" w:lineRule="auto"/>
                                  <w:jc w:val="center"/>
                                </w:pPr>
                                <w:r>
                                  <w:t xml:space="preserve">Autor: </w:t>
                                </w:r>
                                <w:sdt>
                                  <w:sdtPr>
                                    <w:id w:val="155172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66F4A">
                                      <w:t>xabier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228600" rIns="91440" bIns="22860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Rectángulo 618" o:spid="_x0000_s1027" style="position:absolute;margin-left:0;margin-top:0;width:468pt;height:94pt;z-index:251649536;visibility:visible;mso-wrap-style:square;mso-width-percent:1000;mso-height-percent:1000;mso-top-percent:800;mso-wrap-distance-left:9pt;mso-wrap-distance-top:0;mso-wrap-distance-right:9pt;mso-wrap-distance-bottom:0;mso-position-horizontal:center;mso-position-horizontal-relative:margin;mso-position-vertical-relative:margin;mso-width-percent:1000;mso-height-percent:1000;mso-top-percent:8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" o:allowincell="f" filled="f" stroked="f" strokeweight=".25pt">
                    <v:textbox style="mso-fit-shape-to-text:t" inset=",18pt,,18pt">
                      <w:txbxContent>
                        <w:p w:rsidR="007A384D" w:rsidRDefault="00ED2BCA">
                          <w:pPr>
                            <w:pStyle w:val="Sinespaciado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D34817" w:themeColor="accent1"/>
                              </w:rPr>
                              <w:id w:val="1551716"/>
                              <w:showingPlcHdr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5395F">
                                <w:rPr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[Escriba el nombre de la compañía]</w:t>
                              </w:r>
                            </w:sdtContent>
                          </w:sdt>
                        </w:p>
                        <w:p w:rsidR="007A384D" w:rsidRDefault="007A384D">
                          <w:pPr>
                            <w:pStyle w:val="Sinespaciado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</w:p>
                        <w:p w:rsidR="007A384D" w:rsidRDefault="00ED2BCA">
                          <w:pPr>
                            <w:pStyle w:val="Sinespaciado"/>
                            <w:spacing w:line="276" w:lineRule="auto"/>
                            <w:suppressOverlap/>
                            <w:jc w:val="center"/>
                          </w:pPr>
                          <w:sdt>
                            <w:sdtPr>
                              <w:id w:val="1551723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d 'de' MMMM 'de' 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E5395F">
                                <w:t>[Seleccionar fecha]</w:t>
                              </w:r>
                            </w:sdtContent>
                          </w:sdt>
                        </w:p>
                        <w:p w:rsidR="007A384D" w:rsidRDefault="00E5395F">
                          <w:pPr>
                            <w:pStyle w:val="Sinespaciado"/>
                            <w:spacing w:line="276" w:lineRule="auto"/>
                            <w:jc w:val="center"/>
                          </w:pPr>
                          <w:r>
                            <w:t xml:space="preserve">Autor: </w:t>
                          </w:r>
                          <w:sdt>
                            <w:sdtPr>
                              <w:id w:val="155172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166F4A">
                                <w:t>xabier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E5395F">
            <w:br w:type="page"/>
          </w:r>
        </w:sdtContent>
      </w:sdt>
    </w:p>
    <w:p w:rsidR="007A384D" w:rsidRDefault="00062753">
      <w:pPr>
        <w:pStyle w:val="Ttulo"/>
        <w:rPr>
          <w:smallCaps w:val="0"/>
        </w:rPr>
      </w:pPr>
      <w:sdt>
        <w:sdtPr>
          <w:rPr>
            <w:smallCaps w:val="0"/>
          </w:rPr>
          <w:alias w:val="Título"/>
          <w:tag w:val="Título"/>
          <w:id w:val="11808329"/>
          <w:placeholder>
            <w:docPart w:val="DBEC95BEF1D941AB8400ECBB59DB8EFE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r w:rsidR="00166F4A">
            <w:rPr>
              <w:smallCaps w:val="0"/>
            </w:rPr>
            <w:t>LVM Ejemplo2</w:t>
          </w:r>
        </w:sdtContent>
      </w:sdt>
    </w:p>
    <w:p w:rsidR="007A384D" w:rsidRDefault="00062753">
      <w:pPr>
        <w:pStyle w:val="Subttulo"/>
      </w:pPr>
      <w:sdt>
        <w:sdtPr>
          <w:alias w:val="Subtítulo"/>
          <w:tag w:val="Subtítulo"/>
          <w:id w:val="11808339"/>
          <w:placeholder>
            <w:docPart w:val="200B0A7B28E24FCC9CC1EF99D22296EE"/>
          </w:placeholder>
          <w:showingPlcHdr/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EndPr/>
        <w:sdtContent>
          <w:r w:rsidR="00E5395F">
            <w:t>[Escriba el subtítulo del documento]</w:t>
          </w:r>
        </w:sdtContent>
      </w:sdt>
    </w:p>
    <w:p w:rsidR="001B086D" w:rsidRDefault="001B086D" w:rsidP="00166F4A">
      <w:r>
        <w:t>Instalar lvm2</w:t>
      </w:r>
    </w:p>
    <w:p w:rsidR="001B086D" w:rsidRDefault="001B086D" w:rsidP="00166F4A"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lvm2</w:t>
      </w:r>
    </w:p>
    <w:p w:rsidR="00166F4A" w:rsidRPr="00735CE2" w:rsidRDefault="00166F4A" w:rsidP="00166F4A">
      <w:r w:rsidRPr="00735CE2">
        <w:t>2. Añadir a la máquina Linux dos discos duros</w:t>
      </w:r>
      <w:r>
        <w:t xml:space="preserve"> de 8 GB cada uno</w:t>
      </w:r>
    </w:p>
    <w:p w:rsidR="00166F4A" w:rsidRPr="00735CE2" w:rsidRDefault="00166F4A" w:rsidP="00166F4A">
      <w:r w:rsidRPr="00735CE2">
        <w:t>Dar formato ext4 a estos discos creando una partición en cada uno de los discos</w:t>
      </w:r>
    </w:p>
    <w:p w:rsidR="00166F4A" w:rsidRDefault="00166F4A" w:rsidP="00166F4A">
      <w:pPr>
        <w:rPr>
          <w:b/>
        </w:rPr>
      </w:pPr>
    </w:p>
    <w:p w:rsidR="00166F4A" w:rsidRDefault="00AA4A49" w:rsidP="00166F4A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2123C2C" wp14:editId="309B16F0">
                <wp:simplePos x="0" y="0"/>
                <wp:positionH relativeFrom="column">
                  <wp:posOffset>147320</wp:posOffset>
                </wp:positionH>
                <wp:positionV relativeFrom="paragraph">
                  <wp:posOffset>273685</wp:posOffset>
                </wp:positionV>
                <wp:extent cx="381000" cy="495300"/>
                <wp:effectExtent l="20320" t="20955" r="17780" b="17145"/>
                <wp:wrapNone/>
                <wp:docPr id="12" name="Cilindr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495300"/>
                        </a:xfrm>
                        <a:prstGeom prst="can">
                          <a:avLst>
                            <a:gd name="adj" fmla="val 32500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C0504D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4854473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ilindro 12" o:spid="_x0000_s1026" type="#_x0000_t22" style="position:absolute;margin-left:11.6pt;margin-top:21.55pt;width:30pt;height:39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" strokecolor="#c0504d" strokeweight="2.5pt">
                <v:shadow color="#868686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5F60E736" wp14:editId="2392FA81">
                <wp:simplePos x="0" y="0"/>
                <wp:positionH relativeFrom="column">
                  <wp:posOffset>1186180</wp:posOffset>
                </wp:positionH>
                <wp:positionV relativeFrom="paragraph">
                  <wp:posOffset>265430</wp:posOffset>
                </wp:positionV>
                <wp:extent cx="381000" cy="495300"/>
                <wp:effectExtent l="20955" t="22225" r="17145" b="15875"/>
                <wp:wrapNone/>
                <wp:docPr id="11" name="Cilindr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495300"/>
                        </a:xfrm>
                        <a:prstGeom prst="can">
                          <a:avLst>
                            <a:gd name="adj" fmla="val 32500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C0504D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362768" id="Cilindro 11" o:spid="_x0000_s1026" type="#_x0000_t22" style="position:absolute;margin-left:93.4pt;margin-top:20.9pt;width:30pt;height:39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" strokecolor="#c0504d" strokeweight="2.5pt">
                <v:shadow color="#868686"/>
              </v:shape>
            </w:pict>
          </mc:Fallback>
        </mc:AlternateContent>
      </w:r>
      <w:r w:rsidR="00166F4A"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58A0F251" wp14:editId="317CE3E5">
                <wp:simplePos x="0" y="0"/>
                <wp:positionH relativeFrom="column">
                  <wp:posOffset>1768475</wp:posOffset>
                </wp:positionH>
                <wp:positionV relativeFrom="paragraph">
                  <wp:posOffset>8890</wp:posOffset>
                </wp:positionV>
                <wp:extent cx="3214370" cy="495300"/>
                <wp:effectExtent l="12700" t="8255" r="11430" b="10795"/>
                <wp:wrapSquare wrapText="bothSides"/>
                <wp:docPr id="10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437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6F4A" w:rsidRDefault="00166F4A" w:rsidP="00166F4A">
                            <w:r>
                              <w:t>/</w:t>
                            </w:r>
                            <w:proofErr w:type="spellStart"/>
                            <w:r>
                              <w:t>dev</w:t>
                            </w:r>
                            <w:proofErr w:type="spellEnd"/>
                            <w:r>
                              <w:t>/sdb1 y /</w:t>
                            </w:r>
                            <w:proofErr w:type="spellStart"/>
                            <w:r>
                              <w:t>dev</w:t>
                            </w:r>
                            <w:proofErr w:type="spellEnd"/>
                            <w:r>
                              <w:t>/sdc1</w:t>
                            </w:r>
                          </w:p>
                          <w:p w:rsidR="00166F4A" w:rsidRPr="00F97B7A" w:rsidRDefault="00166F4A" w:rsidP="00166F4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8A0F251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8" type="#_x0000_t202" style="position:absolute;margin-left:139.25pt;margin-top:.7pt;width:253.1pt;height:39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">
                <v:textbox>
                  <w:txbxContent>
                    <w:p w:rsidR="00166F4A" w:rsidRDefault="00166F4A" w:rsidP="00166F4A">
                      <w:r>
                        <w:t>/</w:t>
                      </w:r>
                      <w:proofErr w:type="spellStart"/>
                      <w:r>
                        <w:t>dev</w:t>
                      </w:r>
                      <w:proofErr w:type="spellEnd"/>
                      <w:r>
                        <w:t>/sdb1 y /</w:t>
                      </w:r>
                      <w:proofErr w:type="spellStart"/>
                      <w:r>
                        <w:t>dev</w:t>
                      </w:r>
                      <w:proofErr w:type="spellEnd"/>
                      <w:r>
                        <w:t>/sdc1</w:t>
                      </w:r>
                    </w:p>
                    <w:p w:rsidR="00166F4A" w:rsidRPr="00F97B7A" w:rsidRDefault="00166F4A" w:rsidP="00166F4A"/>
                  </w:txbxContent>
                </v:textbox>
                <w10:wrap type="square"/>
              </v:shape>
            </w:pict>
          </mc:Fallback>
        </mc:AlternateContent>
      </w:r>
    </w:p>
    <w:p w:rsidR="00166F4A" w:rsidRDefault="00166F4A" w:rsidP="00166F4A">
      <w:pPr>
        <w:rPr>
          <w:b/>
        </w:rPr>
      </w:pPr>
    </w:p>
    <w:p w:rsidR="00166F4A" w:rsidRDefault="00166F4A" w:rsidP="00166F4A"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F07D910" wp14:editId="1B1F3DB7">
                <wp:simplePos x="0" y="0"/>
                <wp:positionH relativeFrom="column">
                  <wp:posOffset>330835</wp:posOffset>
                </wp:positionH>
                <wp:positionV relativeFrom="paragraph">
                  <wp:posOffset>97155</wp:posOffset>
                </wp:positionV>
                <wp:extent cx="133350" cy="281305"/>
                <wp:effectExtent l="13335" t="11430" r="53340" b="40640"/>
                <wp:wrapNone/>
                <wp:docPr id="9" name="Conector recto de flecha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3350" cy="2813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5B3611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9" o:spid="_x0000_s1026" type="#_x0000_t32" style="position:absolute;margin-left:26.05pt;margin-top:7.65pt;width:10.5pt;height:22.1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188F558C" wp14:editId="4DD19AF3">
                <wp:simplePos x="0" y="0"/>
                <wp:positionH relativeFrom="column">
                  <wp:posOffset>1109345</wp:posOffset>
                </wp:positionH>
                <wp:positionV relativeFrom="paragraph">
                  <wp:posOffset>97155</wp:posOffset>
                </wp:positionV>
                <wp:extent cx="152400" cy="281305"/>
                <wp:effectExtent l="58420" t="11430" r="8255" b="40640"/>
                <wp:wrapNone/>
                <wp:docPr id="8" name="Conector recto de flecha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2400" cy="2813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0B9D46" id="Conector recto de flecha 8" o:spid="_x0000_s1026" type="#_x0000_t32" style="position:absolute;margin-left:87.35pt;margin-top:7.65pt;width:12pt;height:22.1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">
                <v:stroke endarrow="block"/>
              </v:shape>
            </w:pict>
          </mc:Fallback>
        </mc:AlternateContent>
      </w:r>
    </w:p>
    <w:p w:rsidR="00166F4A" w:rsidRPr="00E62FFC" w:rsidRDefault="00166F4A" w:rsidP="00166F4A"/>
    <w:bookmarkStart w:id="0" w:name="_Toc413835822"/>
    <w:p w:rsidR="00166F4A" w:rsidRPr="001B2B14" w:rsidRDefault="00AA4A49" w:rsidP="00166F4A"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5DAFCCDE" wp14:editId="3C53553D">
                <wp:simplePos x="0" y="0"/>
                <wp:positionH relativeFrom="margin">
                  <wp:align>left</wp:align>
                </wp:positionH>
                <wp:positionV relativeFrom="paragraph">
                  <wp:posOffset>173990</wp:posOffset>
                </wp:positionV>
                <wp:extent cx="2209800" cy="384175"/>
                <wp:effectExtent l="38100" t="209550" r="209550" b="53975"/>
                <wp:wrapNone/>
                <wp:docPr id="6" name="Rectángulo redondead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09800" cy="3841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round/>
                          <a:headEnd/>
                          <a:tailEnd/>
                        </a:ln>
                        <a:scene3d>
                          <a:camera prst="legacyObliqueTopRight"/>
                          <a:lightRig rig="legacyFlat3" dir="b"/>
                        </a:scene3d>
                        <a:sp3d extrusionH="430200" prstMaterial="legacyMatte">
                          <a:bevelT w="13500" h="13500" prst="angle"/>
                          <a:bevelB w="13500" h="13500" prst="angle"/>
                          <a:extrusionClr>
                            <a:srgbClr val="FFFFFF"/>
                          </a:extrusionClr>
                        </a:sp3d>
                      </wps:spPr>
                      <wps:txbx>
                        <w:txbxContent>
                          <w:p w:rsidR="00166F4A" w:rsidRDefault="00166F4A" w:rsidP="00166F4A">
                            <w:r>
                              <w:t>Grupo de Volumen Lógico Datos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DAFCCDE" id="Rectángulo redondeado 6" o:spid="_x0000_s1029" style="position:absolute;margin-left:0;margin-top:13.7pt;width:174pt;height:30.25pt;z-index:2516464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">
                <o:extrusion v:ext="view" color="white" on="t"/>
                <v:textbox>
                  <w:txbxContent>
                    <w:p w:rsidR="00166F4A" w:rsidRDefault="00166F4A" w:rsidP="00166F4A">
                      <w:r>
                        <w:t>Grupo de Volumen Lógico Datos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bookmarkEnd w:id="0"/>
      <w:r w:rsidR="00166F4A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6BB0E9C" wp14:editId="012C772E">
                <wp:simplePos x="0" y="0"/>
                <wp:positionH relativeFrom="column">
                  <wp:posOffset>2457450</wp:posOffset>
                </wp:positionH>
                <wp:positionV relativeFrom="paragraph">
                  <wp:posOffset>49530</wp:posOffset>
                </wp:positionV>
                <wp:extent cx="3214370" cy="495300"/>
                <wp:effectExtent l="6350" t="5080" r="8255" b="13970"/>
                <wp:wrapSquare wrapText="bothSides"/>
                <wp:docPr id="7" name="Cuadro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437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6F4A" w:rsidRDefault="00166F4A" w:rsidP="00166F4A">
                            <w:r>
                              <w:t xml:space="preserve">Crear un Grupo de </w:t>
                            </w:r>
                            <w:proofErr w:type="spellStart"/>
                            <w:r>
                              <w:t>Volumenes</w:t>
                            </w:r>
                            <w:proofErr w:type="spellEnd"/>
                            <w:r>
                              <w:t xml:space="preserve"> llamado Datos</w:t>
                            </w:r>
                          </w:p>
                          <w:p w:rsidR="00166F4A" w:rsidRPr="00F97B7A" w:rsidRDefault="00166F4A" w:rsidP="00166F4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BB0E9C" id="Cuadro de texto 7" o:spid="_x0000_s1030" type="#_x0000_t202" style="position:absolute;margin-left:193.5pt;margin-top:3.9pt;width:253.1pt;height:3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">
                <v:textbox>
                  <w:txbxContent>
                    <w:p w:rsidR="00166F4A" w:rsidRDefault="00166F4A" w:rsidP="00166F4A">
                      <w:r>
                        <w:t xml:space="preserve">Crear un Grupo de </w:t>
                      </w:r>
                      <w:proofErr w:type="spellStart"/>
                      <w:r>
                        <w:t>Volumenes</w:t>
                      </w:r>
                      <w:proofErr w:type="spellEnd"/>
                      <w:r>
                        <w:t xml:space="preserve"> llamado Datos</w:t>
                      </w:r>
                    </w:p>
                    <w:p w:rsidR="00166F4A" w:rsidRPr="00F97B7A" w:rsidRDefault="00166F4A" w:rsidP="00166F4A"/>
                  </w:txbxContent>
                </v:textbox>
                <w10:wrap type="square"/>
              </v:shape>
            </w:pict>
          </mc:Fallback>
        </mc:AlternateContent>
      </w:r>
    </w:p>
    <w:p w:rsidR="00166F4A" w:rsidRDefault="00166F4A" w:rsidP="00166F4A">
      <w:pPr>
        <w:pStyle w:val="Ttulo2"/>
      </w:pPr>
    </w:p>
    <w:bookmarkStart w:id="1" w:name="_Toc413835823"/>
    <w:p w:rsidR="00166F4A" w:rsidRDefault="00166F4A" w:rsidP="00166F4A">
      <w:pPr>
        <w:pStyle w:val="Ttulo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5FF521E" wp14:editId="0EFE3F97">
                <wp:simplePos x="0" y="0"/>
                <wp:positionH relativeFrom="column">
                  <wp:posOffset>1393190</wp:posOffset>
                </wp:positionH>
                <wp:positionV relativeFrom="paragraph">
                  <wp:posOffset>-2540</wp:posOffset>
                </wp:positionV>
                <wp:extent cx="171450" cy="390525"/>
                <wp:effectExtent l="56515" t="38735" r="10160" b="8890"/>
                <wp:wrapNone/>
                <wp:docPr id="5" name="Conector recto de flecha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71450" cy="390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1E8EB9" id="Conector recto de flecha 5" o:spid="_x0000_s1026" type="#_x0000_t32" style="position:absolute;margin-left:109.7pt;margin-top:-.2pt;width:13.5pt;height:30.7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ADA2C8B" wp14:editId="2EEB9C2D">
                <wp:simplePos x="0" y="0"/>
                <wp:positionH relativeFrom="column">
                  <wp:posOffset>585470</wp:posOffset>
                </wp:positionH>
                <wp:positionV relativeFrom="paragraph">
                  <wp:posOffset>40640</wp:posOffset>
                </wp:positionV>
                <wp:extent cx="133350" cy="390525"/>
                <wp:effectExtent l="10795" t="34290" r="55880" b="13335"/>
                <wp:wrapNone/>
                <wp:docPr id="4" name="Conector recto de flecha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33350" cy="390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2E8AC9" id="Conector recto de flecha 4" o:spid="_x0000_s1026" type="#_x0000_t32" style="position:absolute;margin-left:46.1pt;margin-top:3.2pt;width:10.5pt;height:30.7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">
                <v:stroke endarrow="block"/>
              </v:shape>
            </w:pict>
          </mc:Fallback>
        </mc:AlternateContent>
      </w:r>
      <w:bookmarkEnd w:id="1"/>
    </w:p>
    <w:bookmarkStart w:id="2" w:name="_Toc413835824"/>
    <w:p w:rsidR="00166F4A" w:rsidRDefault="00AA4A49" w:rsidP="00166F4A">
      <w:pPr>
        <w:pStyle w:val="Ttulo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285DC08" wp14:editId="0456E0FF">
                <wp:simplePos x="0" y="0"/>
                <wp:positionH relativeFrom="column">
                  <wp:posOffset>2519045</wp:posOffset>
                </wp:positionH>
                <wp:positionV relativeFrom="paragraph">
                  <wp:posOffset>76200</wp:posOffset>
                </wp:positionV>
                <wp:extent cx="3157220" cy="933450"/>
                <wp:effectExtent l="0" t="0" r="24130" b="19050"/>
                <wp:wrapNone/>
                <wp:docPr id="1" name="Cuadro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7220" cy="933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6F4A" w:rsidRDefault="00166F4A" w:rsidP="00166F4A">
                            <w:r>
                              <w:t xml:space="preserve">Crear el volumen lógico llamado Compartido de 6 </w:t>
                            </w:r>
                            <w:proofErr w:type="gramStart"/>
                            <w:r>
                              <w:t>GB  y</w:t>
                            </w:r>
                            <w:proofErr w:type="gramEnd"/>
                            <w:r>
                              <w:t xml:space="preserve"> asignarlo al directorio /Compartido</w:t>
                            </w:r>
                          </w:p>
                          <w:p w:rsidR="00166F4A" w:rsidRDefault="00166F4A" w:rsidP="00166F4A">
                            <w:r>
                              <w:t>Crear el Volumen lógico no-compartido 6 GB y asignarlo al directorio /Personal</w:t>
                            </w:r>
                          </w:p>
                          <w:p w:rsidR="00166F4A" w:rsidRDefault="00166F4A" w:rsidP="00166F4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85DC08" id="Cuadro de texto 1" o:spid="_x0000_s1031" type="#_x0000_t202" style="position:absolute;margin-left:198.35pt;margin-top:6pt;width:248.6pt;height:73.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">
                <v:textbox>
                  <w:txbxContent>
                    <w:p w:rsidR="00166F4A" w:rsidRDefault="00166F4A" w:rsidP="00166F4A">
                      <w:r>
                        <w:t xml:space="preserve">Crear el volumen lógico llamado Compartido de 6 </w:t>
                      </w:r>
                      <w:proofErr w:type="gramStart"/>
                      <w:r>
                        <w:t>GB  y</w:t>
                      </w:r>
                      <w:proofErr w:type="gramEnd"/>
                      <w:r>
                        <w:t xml:space="preserve"> asignarlo al directorio /Compartido</w:t>
                      </w:r>
                    </w:p>
                    <w:p w:rsidR="00166F4A" w:rsidRDefault="00166F4A" w:rsidP="00166F4A">
                      <w:r>
                        <w:t>Crear el Volumen lógico no-compartido 6 GB y asignarlo al directorio /Personal</w:t>
                      </w:r>
                    </w:p>
                    <w:p w:rsidR="00166F4A" w:rsidRDefault="00166F4A" w:rsidP="00166F4A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1402520F" wp14:editId="3812BE80">
                <wp:simplePos x="0" y="0"/>
                <wp:positionH relativeFrom="column">
                  <wp:posOffset>13969</wp:posOffset>
                </wp:positionH>
                <wp:positionV relativeFrom="paragraph">
                  <wp:posOffset>28575</wp:posOffset>
                </wp:positionV>
                <wp:extent cx="904875" cy="754380"/>
                <wp:effectExtent l="57150" t="209550" r="200025" b="45720"/>
                <wp:wrapNone/>
                <wp:docPr id="2" name="Rectángulo redondead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4875" cy="7543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C0504D"/>
                        </a:solidFill>
                        <a:ln w="9525">
                          <a:round/>
                          <a:headEnd/>
                          <a:tailEnd/>
                        </a:ln>
                        <a:scene3d>
                          <a:camera prst="legacyObliqueTopRight"/>
                          <a:lightRig rig="legacyFlat3" dir="b"/>
                        </a:scene3d>
                        <a:sp3d extrusionH="430200" prstMaterial="legacyMatte">
                          <a:bevelT w="13500" h="13500" prst="angle"/>
                          <a:bevelB w="13500" h="13500" prst="angle"/>
                          <a:extrusionClr>
                            <a:srgbClr val="C0504D"/>
                          </a:extrusionClr>
                        </a:sp3d>
                      </wps:spPr>
                      <wps:txbx>
                        <w:txbxContent>
                          <w:p w:rsidR="00166F4A" w:rsidRDefault="00166F4A" w:rsidP="00166F4A">
                            <w:r>
                              <w:t>Volumen Lógico Compartidos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402520F" id="Rectángulo redondeado 2" o:spid="_x0000_s1032" style="position:absolute;margin-left:1.1pt;margin-top:2.25pt;width:71.25pt;height:59.4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" fillcolor="#c0504d">
                <o:extrusion v:ext="view" color="#c0504d" on="t"/>
                <v:textbox>
                  <w:txbxContent>
                    <w:p w:rsidR="00166F4A" w:rsidRDefault="00166F4A" w:rsidP="00166F4A">
                      <w:r>
                        <w:t>Volumen Lógico Compartidos</w:t>
                      </w:r>
                    </w:p>
                  </w:txbxContent>
                </v:textbox>
              </v:roundrect>
            </w:pict>
          </mc:Fallback>
        </mc:AlternateContent>
      </w:r>
      <w:r w:rsidR="00166F4A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4222FF0E" wp14:editId="539F8BA9">
                <wp:simplePos x="0" y="0"/>
                <wp:positionH relativeFrom="column">
                  <wp:posOffset>1223645</wp:posOffset>
                </wp:positionH>
                <wp:positionV relativeFrom="paragraph">
                  <wp:posOffset>28574</wp:posOffset>
                </wp:positionV>
                <wp:extent cx="895350" cy="828675"/>
                <wp:effectExtent l="57150" t="209550" r="209550" b="47625"/>
                <wp:wrapNone/>
                <wp:docPr id="3" name="Rectángulo redondead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5350" cy="8286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00B050"/>
                        </a:solidFill>
                        <a:ln w="9525">
                          <a:round/>
                          <a:headEnd/>
                          <a:tailEnd/>
                        </a:ln>
                        <a:scene3d>
                          <a:camera prst="legacyObliqueTopRight"/>
                          <a:lightRig rig="legacyFlat3" dir="b"/>
                        </a:scene3d>
                        <a:sp3d extrusionH="430200" prstMaterial="legacyMatte">
                          <a:bevelT w="13500" h="13500" prst="angle"/>
                          <a:bevelB w="13500" h="13500" prst="angle"/>
                          <a:extrusionClr>
                            <a:srgbClr val="00B050"/>
                          </a:extrusionClr>
                        </a:sp3d>
                      </wps:spPr>
                      <wps:txbx>
                        <w:txbxContent>
                          <w:p w:rsidR="00166F4A" w:rsidRDefault="00166F4A" w:rsidP="00166F4A">
                            <w:r>
                              <w:t>Volumen Lógico No compartido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222FF0E" id="Rectángulo redondeado 3" o:spid="_x0000_s1033" style="position:absolute;margin-left:96.35pt;margin-top:2.25pt;width:70.5pt;height:65.2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" fillcolor="#00b050">
                <o:extrusion v:ext="view" color="#00b050" on="t"/>
                <v:textbox>
                  <w:txbxContent>
                    <w:p w:rsidR="00166F4A" w:rsidRDefault="00166F4A" w:rsidP="00166F4A">
                      <w:r>
                        <w:t>Volumen Lógico No compartido</w:t>
                      </w:r>
                    </w:p>
                  </w:txbxContent>
                </v:textbox>
              </v:roundrect>
            </w:pict>
          </mc:Fallback>
        </mc:AlternateContent>
      </w:r>
      <w:bookmarkEnd w:id="2"/>
    </w:p>
    <w:p w:rsidR="00166F4A" w:rsidRDefault="00166F4A" w:rsidP="00166F4A"/>
    <w:p w:rsidR="00166F4A" w:rsidRPr="004C4E90" w:rsidRDefault="00FF29A8" w:rsidP="00166F4A"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97BD519" wp14:editId="3EAAEB9C">
                <wp:simplePos x="0" y="0"/>
                <wp:positionH relativeFrom="column">
                  <wp:posOffset>366394</wp:posOffset>
                </wp:positionH>
                <wp:positionV relativeFrom="paragraph">
                  <wp:posOffset>151130</wp:posOffset>
                </wp:positionV>
                <wp:extent cx="66675" cy="533400"/>
                <wp:effectExtent l="57150" t="0" r="28575" b="5715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CE2DD" id="Conector recto de flecha 13" o:spid="_x0000_s1026" type="#_x0000_t32" style="position:absolute;margin-left:28.85pt;margin-top:11.9pt;width:5.25pt;height:42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" strokecolor="#7e2a0d [1924]">
                <v:stroke endarrow="block"/>
              </v:shape>
            </w:pict>
          </mc:Fallback>
        </mc:AlternateContent>
      </w:r>
    </w:p>
    <w:p w:rsidR="00166F4A" w:rsidRPr="004C4E90" w:rsidRDefault="00166F4A" w:rsidP="00166F4A"/>
    <w:p w:rsidR="00FF29A8" w:rsidRDefault="00FF29A8" w:rsidP="00FF29A8">
      <w:pPr>
        <w:rPr>
          <w:b/>
        </w:rPr>
      </w:pPr>
      <w:r>
        <w:rPr>
          <w:b/>
        </w:rPr>
        <w:t>/Compartido</w:t>
      </w:r>
    </w:p>
    <w:p w:rsidR="00166F4A" w:rsidRPr="004C4E90" w:rsidRDefault="00166F4A" w:rsidP="00166F4A"/>
    <w:p w:rsidR="00166F4A" w:rsidRDefault="00166F4A" w:rsidP="00166F4A"/>
    <w:p w:rsidR="00FF29A8" w:rsidRDefault="00FF29A8" w:rsidP="00166F4A"/>
    <w:p w:rsidR="00FF29A8" w:rsidRDefault="00FF29A8" w:rsidP="00166F4A">
      <w:r>
        <w:rPr>
          <w:noProof/>
        </w:rPr>
        <w:drawing>
          <wp:inline distT="0" distB="0" distL="0" distR="0" wp14:anchorId="374AB95C" wp14:editId="5274085A">
            <wp:extent cx="5760085" cy="16402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84D" w:rsidRDefault="007A384D" w:rsidP="00166F4A"/>
    <w:p w:rsidR="00EB4C41" w:rsidRDefault="00EB4C41" w:rsidP="00166F4A"/>
    <w:p w:rsidR="00EB4C41" w:rsidRDefault="00EB4C41" w:rsidP="00166F4A"/>
    <w:p w:rsidR="00EB4C41" w:rsidRDefault="00EB4C41" w:rsidP="00166F4A">
      <w:r>
        <w:t>Crear particiones</w:t>
      </w:r>
    </w:p>
    <w:p w:rsidR="00EB4C41" w:rsidRDefault="00EB4C41" w:rsidP="00166F4A">
      <w:r>
        <w:rPr>
          <w:noProof/>
        </w:rPr>
        <w:drawing>
          <wp:inline distT="0" distB="0" distL="0" distR="0" wp14:anchorId="3012772A" wp14:editId="4EAFAF7B">
            <wp:extent cx="5760085" cy="1553210"/>
            <wp:effectExtent l="0" t="0" r="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C41" w:rsidRDefault="00EB4C41" w:rsidP="00EB4C41">
      <w:pPr>
        <w:jc w:val="right"/>
      </w:pPr>
    </w:p>
    <w:p w:rsidR="00EB4C41" w:rsidRDefault="00EB4C41" w:rsidP="00EB4C41">
      <w:r>
        <w:t xml:space="preserve">Identificar las particiones que se administraran con </w:t>
      </w:r>
      <w:proofErr w:type="spellStart"/>
      <w:r>
        <w:t>lvm</w:t>
      </w:r>
      <w:proofErr w:type="spellEnd"/>
      <w:r w:rsidR="00330803">
        <w:t xml:space="preserve"> (</w:t>
      </w:r>
      <w:proofErr w:type="spellStart"/>
      <w:r w:rsidR="00330803">
        <w:t>pvcreate</w:t>
      </w:r>
      <w:proofErr w:type="spellEnd"/>
      <w:r w:rsidR="00330803">
        <w:t>)</w:t>
      </w:r>
    </w:p>
    <w:p w:rsidR="00EB4C41" w:rsidRDefault="00330803" w:rsidP="00EB4C41">
      <w:r>
        <w:rPr>
          <w:noProof/>
        </w:rPr>
        <w:drawing>
          <wp:inline distT="0" distB="0" distL="0" distR="0" wp14:anchorId="3D4A88FB" wp14:editId="79B74B8B">
            <wp:extent cx="5760085" cy="1292225"/>
            <wp:effectExtent l="0" t="0" r="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C41" w:rsidRDefault="00EB4C41" w:rsidP="00EB4C41">
      <w:r>
        <w:t>Crear el grupo de volúmenes lógico</w:t>
      </w:r>
    </w:p>
    <w:p w:rsidR="00EB4C41" w:rsidRDefault="001B086D" w:rsidP="00EB4C41">
      <w:r>
        <w:rPr>
          <w:noProof/>
        </w:rPr>
        <w:drawing>
          <wp:inline distT="0" distB="0" distL="0" distR="0" wp14:anchorId="7AE77578" wp14:editId="20B24ABB">
            <wp:extent cx="5760085" cy="5016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C41" w:rsidRDefault="00EB4C41" w:rsidP="00EB4C41"/>
    <w:p w:rsidR="00EB4C41" w:rsidRDefault="00EB4C41" w:rsidP="00EB4C41">
      <w:r>
        <w:t>Crear el volumen lógico de 6GB</w:t>
      </w:r>
      <w:r w:rsidR="000A422C">
        <w:t xml:space="preserve"> </w:t>
      </w:r>
      <w:proofErr w:type="spellStart"/>
      <w:r w:rsidR="000A422C">
        <w:t>llamqado</w:t>
      </w:r>
      <w:proofErr w:type="spellEnd"/>
      <w:r w:rsidR="000A422C">
        <w:t xml:space="preserve"> Compartido en el Grupo de </w:t>
      </w:r>
      <w:proofErr w:type="spellStart"/>
      <w:r w:rsidR="000A422C">
        <w:t>Volumenes</w:t>
      </w:r>
      <w:proofErr w:type="spellEnd"/>
      <w:r w:rsidR="000A422C">
        <w:t xml:space="preserve"> Datos</w:t>
      </w:r>
    </w:p>
    <w:p w:rsidR="00EB4C41" w:rsidRDefault="000A422C" w:rsidP="00EB4C41">
      <w:r>
        <w:rPr>
          <w:noProof/>
        </w:rPr>
        <w:drawing>
          <wp:inline distT="0" distB="0" distL="0" distR="0" wp14:anchorId="1100B625" wp14:editId="61A05A8C">
            <wp:extent cx="5760085" cy="513080"/>
            <wp:effectExtent l="0" t="0" r="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C41" w:rsidRDefault="00EB4C41" w:rsidP="00EB4C41">
      <w:r>
        <w:t>Damos Formato</w:t>
      </w:r>
    </w:p>
    <w:p w:rsidR="00EB4C41" w:rsidRDefault="000A422C" w:rsidP="00EB4C41">
      <w:r>
        <w:rPr>
          <w:noProof/>
        </w:rPr>
        <w:drawing>
          <wp:inline distT="0" distB="0" distL="0" distR="0" wp14:anchorId="1EE80635" wp14:editId="4D20A855">
            <wp:extent cx="5760085" cy="10191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C41" w:rsidRDefault="00EB4C41" w:rsidP="00EB4C41">
      <w:r>
        <w:t>Montar en /Compartido</w:t>
      </w:r>
    </w:p>
    <w:p w:rsidR="000A422C" w:rsidRDefault="000A422C" w:rsidP="00EB4C41">
      <w:r>
        <w:rPr>
          <w:noProof/>
        </w:rPr>
        <w:drawing>
          <wp:inline distT="0" distB="0" distL="0" distR="0" wp14:anchorId="264732DF" wp14:editId="38899D01">
            <wp:extent cx="5760085" cy="38163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22C" w:rsidRDefault="000A422C" w:rsidP="00EB4C41"/>
    <w:p w:rsidR="000A422C" w:rsidRDefault="000A422C" w:rsidP="00EB4C41">
      <w:r>
        <w:t>Montar de forma automática</w:t>
      </w:r>
    </w:p>
    <w:p w:rsidR="000A422C" w:rsidRDefault="000A422C" w:rsidP="00EB4C41">
      <w:r>
        <w:rPr>
          <w:noProof/>
        </w:rPr>
        <w:drawing>
          <wp:inline distT="0" distB="0" distL="0" distR="0" wp14:anchorId="15BDAE0E" wp14:editId="1CC15087">
            <wp:extent cx="5760085" cy="2641600"/>
            <wp:effectExtent l="0" t="0" r="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C41" w:rsidRDefault="000A422C" w:rsidP="00EB4C41">
      <w:r>
        <w:t>Reiniciar</w:t>
      </w:r>
    </w:p>
    <w:p w:rsidR="000A422C" w:rsidRDefault="0074554B" w:rsidP="00EB4C41">
      <w:r>
        <w:t>Mostrar información del grupo de volúmenes</w:t>
      </w:r>
    </w:p>
    <w:p w:rsidR="0074554B" w:rsidRDefault="0074554B" w:rsidP="00EB4C41">
      <w:r>
        <w:rPr>
          <w:noProof/>
        </w:rPr>
        <w:drawing>
          <wp:inline distT="0" distB="0" distL="0" distR="0" wp14:anchorId="4BA59EA0" wp14:editId="53E6D0B5">
            <wp:extent cx="5760085" cy="3423920"/>
            <wp:effectExtent l="0" t="0" r="0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4B" w:rsidRDefault="0074554B" w:rsidP="00EB4C41"/>
    <w:p w:rsidR="0074554B" w:rsidRDefault="0074554B" w:rsidP="00EB4C41">
      <w:r>
        <w:rPr>
          <w:noProof/>
        </w:rPr>
        <w:drawing>
          <wp:inline distT="0" distB="0" distL="0" distR="0" wp14:anchorId="5ED93C95" wp14:editId="5934BF7D">
            <wp:extent cx="5760085" cy="285115"/>
            <wp:effectExtent l="0" t="0" r="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FB6" w:rsidRDefault="002A2FB6" w:rsidP="00EB4C41"/>
    <w:p w:rsidR="002A2FB6" w:rsidRDefault="002A2FB6" w:rsidP="00EB4C41"/>
    <w:p w:rsidR="002A2FB6" w:rsidRDefault="002A2FB6" w:rsidP="00EB4C41">
      <w:r>
        <w:lastRenderedPageBreak/>
        <w:t>Mostrar información del volumen lógico</w:t>
      </w:r>
    </w:p>
    <w:p w:rsidR="002A2FB6" w:rsidRDefault="002A2FB6" w:rsidP="00EB4C41">
      <w:r>
        <w:rPr>
          <w:noProof/>
        </w:rPr>
        <w:drawing>
          <wp:inline distT="0" distB="0" distL="0" distR="0" wp14:anchorId="0953D89A" wp14:editId="4E73F3BB">
            <wp:extent cx="5760085" cy="317500"/>
            <wp:effectExtent l="0" t="0" r="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FB6" w:rsidRDefault="002A2FB6" w:rsidP="002A2FB6"/>
    <w:p w:rsidR="002A2FB6" w:rsidRDefault="00940456" w:rsidP="002A2FB6">
      <w:r>
        <w:t>LVM ejemplo3</w:t>
      </w:r>
    </w:p>
    <w:p w:rsidR="00940456" w:rsidRDefault="00940456" w:rsidP="00940456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4C8C9A2" wp14:editId="25EC0BFE">
                <wp:simplePos x="0" y="0"/>
                <wp:positionH relativeFrom="column">
                  <wp:posOffset>147320</wp:posOffset>
                </wp:positionH>
                <wp:positionV relativeFrom="paragraph">
                  <wp:posOffset>273685</wp:posOffset>
                </wp:positionV>
                <wp:extent cx="381000" cy="495300"/>
                <wp:effectExtent l="20320" t="20955" r="17780" b="17145"/>
                <wp:wrapNone/>
                <wp:docPr id="30" name="Cilindro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495300"/>
                        </a:xfrm>
                        <a:prstGeom prst="can">
                          <a:avLst>
                            <a:gd name="adj" fmla="val 32500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C0504D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1B3DD0" id="Cilindro 30" o:spid="_x0000_s1026" type="#_x0000_t22" style="position:absolute;margin-left:11.6pt;margin-top:21.55pt;width:30pt;height:3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" strokecolor="#c0504d" strokeweight="2.5pt">
                <v:shadow color="#868686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B94D554" wp14:editId="47C8F159">
                <wp:simplePos x="0" y="0"/>
                <wp:positionH relativeFrom="column">
                  <wp:posOffset>1186180</wp:posOffset>
                </wp:positionH>
                <wp:positionV relativeFrom="paragraph">
                  <wp:posOffset>265430</wp:posOffset>
                </wp:positionV>
                <wp:extent cx="381000" cy="495300"/>
                <wp:effectExtent l="20955" t="22225" r="17145" b="15875"/>
                <wp:wrapNone/>
                <wp:docPr id="31" name="Cilindro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495300"/>
                        </a:xfrm>
                        <a:prstGeom prst="can">
                          <a:avLst>
                            <a:gd name="adj" fmla="val 32500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C0504D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21DCEC" id="Cilindro 31" o:spid="_x0000_s1026" type="#_x0000_t22" style="position:absolute;margin-left:93.4pt;margin-top:20.9pt;width:30pt;height:3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" strokecolor="#c0504d" strokeweight="2.5pt">
                <v:shadow color="#868686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2DFCAAA" wp14:editId="5E6E7B60">
                <wp:simplePos x="0" y="0"/>
                <wp:positionH relativeFrom="column">
                  <wp:posOffset>1768475</wp:posOffset>
                </wp:positionH>
                <wp:positionV relativeFrom="paragraph">
                  <wp:posOffset>8890</wp:posOffset>
                </wp:positionV>
                <wp:extent cx="3214370" cy="495300"/>
                <wp:effectExtent l="12700" t="8255" r="11430" b="10795"/>
                <wp:wrapSquare wrapText="bothSides"/>
                <wp:docPr id="38" name="Cuadro de texto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437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0456" w:rsidRDefault="00940456" w:rsidP="00940456">
                            <w:r>
                              <w:t>/</w:t>
                            </w:r>
                            <w:proofErr w:type="spellStart"/>
                            <w:r>
                              <w:t>dev</w:t>
                            </w:r>
                            <w:proofErr w:type="spellEnd"/>
                            <w:r>
                              <w:t>/sdb1 y /</w:t>
                            </w:r>
                            <w:proofErr w:type="spellStart"/>
                            <w:r>
                              <w:t>dev</w:t>
                            </w:r>
                            <w:proofErr w:type="spellEnd"/>
                            <w:r>
                              <w:t>/sdc1</w:t>
                            </w:r>
                          </w:p>
                          <w:p w:rsidR="00940456" w:rsidRPr="00F97B7A" w:rsidRDefault="00940456" w:rsidP="0094045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DFCAAA" id="Cuadro de texto 38" o:spid="_x0000_s1034" type="#_x0000_t202" style="position:absolute;margin-left:139.25pt;margin-top:.7pt;width:253.1pt;height:39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">
                <v:textbox>
                  <w:txbxContent>
                    <w:p w:rsidR="00940456" w:rsidRDefault="00940456" w:rsidP="00940456">
                      <w:r>
                        <w:t>/</w:t>
                      </w:r>
                      <w:proofErr w:type="spellStart"/>
                      <w:r>
                        <w:t>dev</w:t>
                      </w:r>
                      <w:proofErr w:type="spellEnd"/>
                      <w:r>
                        <w:t>/sdb1 y /</w:t>
                      </w:r>
                      <w:proofErr w:type="spellStart"/>
                      <w:r>
                        <w:t>dev</w:t>
                      </w:r>
                      <w:proofErr w:type="spellEnd"/>
                      <w:r>
                        <w:t>/sdc1</w:t>
                      </w:r>
                    </w:p>
                    <w:p w:rsidR="00940456" w:rsidRPr="00F97B7A" w:rsidRDefault="00940456" w:rsidP="00940456"/>
                  </w:txbxContent>
                </v:textbox>
                <w10:wrap type="square"/>
              </v:shape>
            </w:pict>
          </mc:Fallback>
        </mc:AlternateContent>
      </w:r>
    </w:p>
    <w:p w:rsidR="00940456" w:rsidRDefault="00940456" w:rsidP="00940456">
      <w:pPr>
        <w:rPr>
          <w:b/>
        </w:rPr>
      </w:pPr>
    </w:p>
    <w:p w:rsidR="00940456" w:rsidRDefault="00940456" w:rsidP="00940456"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F8004BE" wp14:editId="7D42C8F5">
                <wp:simplePos x="0" y="0"/>
                <wp:positionH relativeFrom="column">
                  <wp:posOffset>330835</wp:posOffset>
                </wp:positionH>
                <wp:positionV relativeFrom="paragraph">
                  <wp:posOffset>97155</wp:posOffset>
                </wp:positionV>
                <wp:extent cx="133350" cy="281305"/>
                <wp:effectExtent l="13335" t="11430" r="53340" b="40640"/>
                <wp:wrapNone/>
                <wp:docPr id="39" name="Conector recto de flecha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3350" cy="2813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AA5186" id="Conector recto de flecha 39" o:spid="_x0000_s1026" type="#_x0000_t32" style="position:absolute;margin-left:26.05pt;margin-top:7.65pt;width:10.5pt;height:22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6245A57" wp14:editId="3BAA6E7B">
                <wp:simplePos x="0" y="0"/>
                <wp:positionH relativeFrom="column">
                  <wp:posOffset>1109345</wp:posOffset>
                </wp:positionH>
                <wp:positionV relativeFrom="paragraph">
                  <wp:posOffset>97155</wp:posOffset>
                </wp:positionV>
                <wp:extent cx="152400" cy="281305"/>
                <wp:effectExtent l="58420" t="11430" r="8255" b="40640"/>
                <wp:wrapNone/>
                <wp:docPr id="40" name="Conector recto de flecha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2400" cy="2813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C77517" id="Conector recto de flecha 40" o:spid="_x0000_s1026" type="#_x0000_t32" style="position:absolute;margin-left:87.35pt;margin-top:7.65pt;width:12pt;height:22.1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">
                <v:stroke endarrow="block"/>
              </v:shape>
            </w:pict>
          </mc:Fallback>
        </mc:AlternateContent>
      </w:r>
    </w:p>
    <w:p w:rsidR="00940456" w:rsidRPr="00E62FFC" w:rsidRDefault="00940456" w:rsidP="00940456"/>
    <w:p w:rsidR="00940456" w:rsidRPr="001B2B14" w:rsidRDefault="00940456" w:rsidP="00940456"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45D4B57" wp14:editId="5A1FF63C">
                <wp:simplePos x="0" y="0"/>
                <wp:positionH relativeFrom="margin">
                  <wp:align>left</wp:align>
                </wp:positionH>
                <wp:positionV relativeFrom="paragraph">
                  <wp:posOffset>173990</wp:posOffset>
                </wp:positionV>
                <wp:extent cx="2209800" cy="384175"/>
                <wp:effectExtent l="38100" t="209550" r="209550" b="53975"/>
                <wp:wrapNone/>
                <wp:docPr id="41" name="Rectángulo redondeado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09800" cy="3841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round/>
                          <a:headEnd/>
                          <a:tailEnd/>
                        </a:ln>
                        <a:scene3d>
                          <a:camera prst="legacyObliqueTopRight"/>
                          <a:lightRig rig="legacyFlat3" dir="b"/>
                        </a:scene3d>
                        <a:sp3d extrusionH="430200" prstMaterial="legacyMatte">
                          <a:bevelT w="13500" h="13500" prst="angle"/>
                          <a:bevelB w="13500" h="13500" prst="angle"/>
                          <a:extrusionClr>
                            <a:srgbClr val="FFFFFF"/>
                          </a:extrusionClr>
                        </a:sp3d>
                      </wps:spPr>
                      <wps:txbx>
                        <w:txbxContent>
                          <w:p w:rsidR="00940456" w:rsidRDefault="00940456" w:rsidP="00940456">
                            <w:r>
                              <w:t>Grupo de Volumen Lógico Datos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45D4B57" id="Rectángulo redondeado 41" o:spid="_x0000_s1035" style="position:absolute;margin-left:0;margin-top:13.7pt;width:174pt;height:30.25pt;z-index:251662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">
                <o:extrusion v:ext="view" color="white" on="t"/>
                <v:textbox>
                  <w:txbxContent>
                    <w:p w:rsidR="00940456" w:rsidRDefault="00940456" w:rsidP="00940456">
                      <w:r>
                        <w:t>Grupo de Volumen Lógico Datos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7364D64" wp14:editId="1943B6E5">
                <wp:simplePos x="0" y="0"/>
                <wp:positionH relativeFrom="column">
                  <wp:posOffset>2457450</wp:posOffset>
                </wp:positionH>
                <wp:positionV relativeFrom="paragraph">
                  <wp:posOffset>49530</wp:posOffset>
                </wp:positionV>
                <wp:extent cx="3214370" cy="495300"/>
                <wp:effectExtent l="6350" t="5080" r="8255" b="13970"/>
                <wp:wrapSquare wrapText="bothSides"/>
                <wp:docPr id="42" name="Cuadro de texto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437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0456" w:rsidRDefault="00940456" w:rsidP="00940456">
                            <w:r>
                              <w:t xml:space="preserve">Crear un Grupo de </w:t>
                            </w:r>
                            <w:proofErr w:type="spellStart"/>
                            <w:r>
                              <w:t>Volumenes</w:t>
                            </w:r>
                            <w:proofErr w:type="spellEnd"/>
                            <w:r>
                              <w:t xml:space="preserve"> llamado Datos</w:t>
                            </w:r>
                          </w:p>
                          <w:p w:rsidR="00940456" w:rsidRPr="00F97B7A" w:rsidRDefault="00940456" w:rsidP="0094045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364D64" id="Cuadro de texto 42" o:spid="_x0000_s1036" type="#_x0000_t202" style="position:absolute;margin-left:193.5pt;margin-top:3.9pt;width:253.1pt;height:39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">
                <v:textbox>
                  <w:txbxContent>
                    <w:p w:rsidR="00940456" w:rsidRDefault="00940456" w:rsidP="00940456">
                      <w:r>
                        <w:t xml:space="preserve">Crear un Grupo de </w:t>
                      </w:r>
                      <w:proofErr w:type="spellStart"/>
                      <w:r>
                        <w:t>Volumenes</w:t>
                      </w:r>
                      <w:proofErr w:type="spellEnd"/>
                      <w:r>
                        <w:t xml:space="preserve"> llamado Datos</w:t>
                      </w:r>
                    </w:p>
                    <w:p w:rsidR="00940456" w:rsidRPr="00F97B7A" w:rsidRDefault="00940456" w:rsidP="00940456"/>
                  </w:txbxContent>
                </v:textbox>
                <w10:wrap type="square"/>
              </v:shape>
            </w:pict>
          </mc:Fallback>
        </mc:AlternateContent>
      </w:r>
    </w:p>
    <w:p w:rsidR="00940456" w:rsidRDefault="00940456" w:rsidP="00940456">
      <w:pPr>
        <w:pStyle w:val="Ttulo2"/>
      </w:pPr>
    </w:p>
    <w:p w:rsidR="00940456" w:rsidRDefault="00940456" w:rsidP="00940456">
      <w:pPr>
        <w:pStyle w:val="Ttulo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5CC2032" wp14:editId="12FBF010">
                <wp:simplePos x="0" y="0"/>
                <wp:positionH relativeFrom="column">
                  <wp:posOffset>1393190</wp:posOffset>
                </wp:positionH>
                <wp:positionV relativeFrom="paragraph">
                  <wp:posOffset>-2540</wp:posOffset>
                </wp:positionV>
                <wp:extent cx="171450" cy="390525"/>
                <wp:effectExtent l="56515" t="38735" r="10160" b="8890"/>
                <wp:wrapNone/>
                <wp:docPr id="43" name="Conector recto de flecha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71450" cy="390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A2DE1B" id="Conector recto de flecha 43" o:spid="_x0000_s1026" type="#_x0000_t32" style="position:absolute;margin-left:109.7pt;margin-top:-.2pt;width:13.5pt;height:30.75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6355DBE" wp14:editId="285A2A40">
                <wp:simplePos x="0" y="0"/>
                <wp:positionH relativeFrom="column">
                  <wp:posOffset>585470</wp:posOffset>
                </wp:positionH>
                <wp:positionV relativeFrom="paragraph">
                  <wp:posOffset>40640</wp:posOffset>
                </wp:positionV>
                <wp:extent cx="133350" cy="390525"/>
                <wp:effectExtent l="10795" t="34290" r="55880" b="13335"/>
                <wp:wrapNone/>
                <wp:docPr id="44" name="Conector recto de flecha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33350" cy="390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A257E9" id="Conector recto de flecha 44" o:spid="_x0000_s1026" type="#_x0000_t32" style="position:absolute;margin-left:46.1pt;margin-top:3.2pt;width:10.5pt;height:30.75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">
                <v:stroke endarrow="block"/>
              </v:shape>
            </w:pict>
          </mc:Fallback>
        </mc:AlternateContent>
      </w:r>
    </w:p>
    <w:p w:rsidR="00940456" w:rsidRDefault="00940456" w:rsidP="00940456">
      <w:pPr>
        <w:pStyle w:val="Ttulo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2613A621" wp14:editId="5AD90166">
                <wp:simplePos x="0" y="0"/>
                <wp:positionH relativeFrom="column">
                  <wp:posOffset>2519045</wp:posOffset>
                </wp:positionH>
                <wp:positionV relativeFrom="paragraph">
                  <wp:posOffset>76200</wp:posOffset>
                </wp:positionV>
                <wp:extent cx="3157220" cy="933450"/>
                <wp:effectExtent l="0" t="0" r="24130" b="19050"/>
                <wp:wrapNone/>
                <wp:docPr id="45" name="Cuadro de texto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7220" cy="933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0456" w:rsidRDefault="00940456" w:rsidP="00940456">
                            <w:r>
                              <w:t xml:space="preserve">Crear el volumen lógico llamado Compartido de 6 </w:t>
                            </w:r>
                            <w:proofErr w:type="gramStart"/>
                            <w:r>
                              <w:t>GB  y</w:t>
                            </w:r>
                            <w:proofErr w:type="gramEnd"/>
                            <w:r>
                              <w:t xml:space="preserve"> asignarlo al directorio /Compartido</w:t>
                            </w:r>
                          </w:p>
                          <w:p w:rsidR="00940456" w:rsidRDefault="00940456" w:rsidP="00940456">
                            <w:r>
                              <w:t>Crear el Volumen lógico no-compartido 6 GB y asignarlo al directorio /Personal</w:t>
                            </w:r>
                          </w:p>
                          <w:p w:rsidR="00940456" w:rsidRDefault="00940456" w:rsidP="0094045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13A621" id="Cuadro de texto 45" o:spid="_x0000_s1037" type="#_x0000_t202" style="position:absolute;margin-left:198.35pt;margin-top:6pt;width:248.6pt;height:73.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">
                <v:textbox>
                  <w:txbxContent>
                    <w:p w:rsidR="00940456" w:rsidRDefault="00940456" w:rsidP="00940456">
                      <w:r>
                        <w:t xml:space="preserve">Crear el volumen lógico llamado Compartido de 6 </w:t>
                      </w:r>
                      <w:proofErr w:type="gramStart"/>
                      <w:r>
                        <w:t>GB  y</w:t>
                      </w:r>
                      <w:proofErr w:type="gramEnd"/>
                      <w:r>
                        <w:t xml:space="preserve"> asignarlo al directorio /Compartido</w:t>
                      </w:r>
                    </w:p>
                    <w:p w:rsidR="00940456" w:rsidRDefault="00940456" w:rsidP="00940456">
                      <w:r>
                        <w:t>Crear el Volumen lógico no-compartido 6 GB y asignarlo al directorio /Personal</w:t>
                      </w:r>
                    </w:p>
                    <w:p w:rsidR="00940456" w:rsidRDefault="00940456" w:rsidP="00940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21795D9" wp14:editId="6DDC7FF8">
                <wp:simplePos x="0" y="0"/>
                <wp:positionH relativeFrom="column">
                  <wp:posOffset>13969</wp:posOffset>
                </wp:positionH>
                <wp:positionV relativeFrom="paragraph">
                  <wp:posOffset>28575</wp:posOffset>
                </wp:positionV>
                <wp:extent cx="904875" cy="754380"/>
                <wp:effectExtent l="57150" t="209550" r="200025" b="45720"/>
                <wp:wrapNone/>
                <wp:docPr id="46" name="Rectángulo redondeado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4875" cy="7543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C0504D"/>
                        </a:solidFill>
                        <a:ln w="9525">
                          <a:round/>
                          <a:headEnd/>
                          <a:tailEnd/>
                        </a:ln>
                        <a:scene3d>
                          <a:camera prst="legacyObliqueTopRight"/>
                          <a:lightRig rig="legacyFlat3" dir="b"/>
                        </a:scene3d>
                        <a:sp3d extrusionH="430200" prstMaterial="legacyMatte">
                          <a:bevelT w="13500" h="13500" prst="angle"/>
                          <a:bevelB w="13500" h="13500" prst="angle"/>
                          <a:extrusionClr>
                            <a:srgbClr val="C0504D"/>
                          </a:extrusionClr>
                        </a:sp3d>
                      </wps:spPr>
                      <wps:txbx>
                        <w:txbxContent>
                          <w:p w:rsidR="00940456" w:rsidRDefault="00940456" w:rsidP="00940456">
                            <w:r>
                              <w:t>Volumen Lógico Compartidos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21795D9" id="Rectángulo redondeado 46" o:spid="_x0000_s1038" style="position:absolute;margin-left:1.1pt;margin-top:2.25pt;width:71.25pt;height:59.4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" fillcolor="#c0504d">
                <o:extrusion v:ext="view" color="#c0504d" on="t"/>
                <v:textbox>
                  <w:txbxContent>
                    <w:p w:rsidR="00940456" w:rsidRDefault="00940456" w:rsidP="00940456">
                      <w:r>
                        <w:t>Volumen Lógico Compartidos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F263AA4" wp14:editId="38A46EA2">
                <wp:simplePos x="0" y="0"/>
                <wp:positionH relativeFrom="column">
                  <wp:posOffset>1223645</wp:posOffset>
                </wp:positionH>
                <wp:positionV relativeFrom="paragraph">
                  <wp:posOffset>28574</wp:posOffset>
                </wp:positionV>
                <wp:extent cx="895350" cy="828675"/>
                <wp:effectExtent l="57150" t="209550" r="209550" b="47625"/>
                <wp:wrapNone/>
                <wp:docPr id="47" name="Rectángulo redondeado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5350" cy="8286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00B050"/>
                        </a:solidFill>
                        <a:ln w="9525">
                          <a:round/>
                          <a:headEnd/>
                          <a:tailEnd/>
                        </a:ln>
                        <a:scene3d>
                          <a:camera prst="legacyObliqueTopRight"/>
                          <a:lightRig rig="legacyFlat3" dir="b"/>
                        </a:scene3d>
                        <a:sp3d extrusionH="430200" prstMaterial="legacyMatte">
                          <a:bevelT w="13500" h="13500" prst="angle"/>
                          <a:bevelB w="13500" h="13500" prst="angle"/>
                          <a:extrusionClr>
                            <a:srgbClr val="00B050"/>
                          </a:extrusionClr>
                        </a:sp3d>
                      </wps:spPr>
                      <wps:txbx>
                        <w:txbxContent>
                          <w:p w:rsidR="00940456" w:rsidRDefault="00940456" w:rsidP="00940456">
                            <w:r>
                              <w:t>Volumen Lógico No compartido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F263AA4" id="Rectángulo redondeado 47" o:spid="_x0000_s1039" style="position:absolute;margin-left:96.35pt;margin-top:2.25pt;width:70.5pt;height:65.2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" fillcolor="#00b050">
                <o:extrusion v:ext="view" color="#00b050" on="t"/>
                <v:textbox>
                  <w:txbxContent>
                    <w:p w:rsidR="00940456" w:rsidRDefault="00940456" w:rsidP="00940456">
                      <w:r>
                        <w:t>Volumen Lógico No compartido</w:t>
                      </w:r>
                    </w:p>
                  </w:txbxContent>
                </v:textbox>
              </v:roundrect>
            </w:pict>
          </mc:Fallback>
        </mc:AlternateContent>
      </w:r>
    </w:p>
    <w:p w:rsidR="00940456" w:rsidRDefault="00940456" w:rsidP="00940456"/>
    <w:p w:rsidR="00940456" w:rsidRPr="004C4E90" w:rsidRDefault="00940456" w:rsidP="00940456"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17351A84" wp14:editId="6B46EF60">
                <wp:simplePos x="0" y="0"/>
                <wp:positionH relativeFrom="column">
                  <wp:posOffset>366394</wp:posOffset>
                </wp:positionH>
                <wp:positionV relativeFrom="paragraph">
                  <wp:posOffset>151130</wp:posOffset>
                </wp:positionV>
                <wp:extent cx="66675" cy="533400"/>
                <wp:effectExtent l="57150" t="0" r="28575" b="57150"/>
                <wp:wrapNone/>
                <wp:docPr id="48" name="Conector recto de flech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E31B0" id="Conector recto de flecha 48" o:spid="_x0000_s1026" type="#_x0000_t32" style="position:absolute;margin-left:28.85pt;margin-top:11.9pt;width:5.25pt;height:42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" strokecolor="#7e2a0d [1924]">
                <v:stroke endarrow="block"/>
              </v:shape>
            </w:pict>
          </mc:Fallback>
        </mc:AlternateContent>
      </w:r>
    </w:p>
    <w:p w:rsidR="00940456" w:rsidRPr="004C4E90" w:rsidRDefault="00940456" w:rsidP="00940456"/>
    <w:p w:rsidR="00940456" w:rsidRDefault="00940456" w:rsidP="00940456">
      <w:pPr>
        <w:rPr>
          <w:b/>
        </w:rPr>
      </w:pPr>
      <w:r>
        <w:rPr>
          <w:b/>
        </w:rPr>
        <w:t>/Compartido</w:t>
      </w:r>
    </w:p>
    <w:p w:rsidR="00940456" w:rsidRDefault="00940456" w:rsidP="002A2FB6"/>
    <w:p w:rsidR="00940456" w:rsidRDefault="00940456" w:rsidP="002A2FB6">
      <w:r>
        <w:t>Tareas a nivel de volúmenes físicos</w:t>
      </w:r>
    </w:p>
    <w:p w:rsidR="00940456" w:rsidRDefault="00940456" w:rsidP="002A2FB6">
      <w:r>
        <w:t>Eliminar / Agregar un disco o partición</w:t>
      </w:r>
    </w:p>
    <w:p w:rsidR="00940456" w:rsidRDefault="00940456" w:rsidP="002A2FB6">
      <w:r>
        <w:t>A nivel de grupo de volúmenes</w:t>
      </w:r>
    </w:p>
    <w:p w:rsidR="00EC1459" w:rsidRDefault="00EC1459" w:rsidP="002A2FB6">
      <w:r>
        <w:rPr>
          <w:noProof/>
        </w:rPr>
        <w:drawing>
          <wp:inline distT="0" distB="0" distL="0" distR="0" wp14:anchorId="7FF1741B" wp14:editId="7B9222FB">
            <wp:extent cx="5760085" cy="42799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459" w:rsidRDefault="005B10CF" w:rsidP="002A2FB6">
      <w:r>
        <w:rPr>
          <w:noProof/>
        </w:rPr>
        <w:drawing>
          <wp:inline distT="0" distB="0" distL="0" distR="0" wp14:anchorId="3D84FB67" wp14:editId="13EB3894">
            <wp:extent cx="5760085" cy="55372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459" w:rsidRDefault="00EC1459" w:rsidP="002A2FB6">
      <w:r>
        <w:rPr>
          <w:noProof/>
        </w:rPr>
        <w:drawing>
          <wp:inline distT="0" distB="0" distL="0" distR="0" wp14:anchorId="516C0FCC" wp14:editId="0B8A81C3">
            <wp:extent cx="5172075" cy="514350"/>
            <wp:effectExtent l="0" t="0" r="952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56" w:rsidRDefault="00940456" w:rsidP="00940456">
      <w:r>
        <w:t>Eliminar / Agregar un disco o partición</w:t>
      </w:r>
    </w:p>
    <w:p w:rsidR="00940456" w:rsidRDefault="00940456" w:rsidP="002A2FB6">
      <w:r>
        <w:t xml:space="preserve">A nivel de </w:t>
      </w:r>
      <w:proofErr w:type="spellStart"/>
      <w:r>
        <w:t>Volumenes</w:t>
      </w:r>
      <w:proofErr w:type="spellEnd"/>
      <w:r>
        <w:t xml:space="preserve"> lógico</w:t>
      </w:r>
    </w:p>
    <w:p w:rsidR="00940456" w:rsidRDefault="00940456" w:rsidP="002A2FB6">
      <w:r>
        <w:t>Extender, reducir y eliminar</w:t>
      </w:r>
    </w:p>
    <w:p w:rsidR="005B10CF" w:rsidRDefault="005B10CF" w:rsidP="002A2FB6">
      <w:r>
        <w:rPr>
          <w:noProof/>
        </w:rPr>
        <w:lastRenderedPageBreak/>
        <w:drawing>
          <wp:inline distT="0" distB="0" distL="0" distR="0" wp14:anchorId="01B6E88C" wp14:editId="0FC7AED4">
            <wp:extent cx="5760085" cy="391160"/>
            <wp:effectExtent l="0" t="0" r="0" b="889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0CF" w:rsidRDefault="005B10CF" w:rsidP="002A2FB6"/>
    <w:p w:rsidR="005B10CF" w:rsidRDefault="005B10CF" w:rsidP="002A2FB6">
      <w:r>
        <w:rPr>
          <w:noProof/>
        </w:rPr>
        <w:drawing>
          <wp:inline distT="0" distB="0" distL="0" distR="0" wp14:anchorId="1B43B57F" wp14:editId="096EFDF8">
            <wp:extent cx="5760085" cy="162433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56" w:rsidRDefault="00940456" w:rsidP="002A2FB6"/>
    <w:p w:rsidR="002B6873" w:rsidRDefault="002B6873" w:rsidP="002A2FB6"/>
    <w:p w:rsidR="002B6873" w:rsidRDefault="002B6873" w:rsidP="002B6873">
      <w:pPr>
        <w:pStyle w:val="Prrafodelista"/>
        <w:numPr>
          <w:ilvl w:val="0"/>
          <w:numId w:val="11"/>
        </w:numPr>
      </w:pPr>
      <w:r>
        <w:t>Crear particiones físicas de los discos que participan en el grupo de volúmenes</w:t>
      </w:r>
    </w:p>
    <w:p w:rsidR="002B6873" w:rsidRDefault="002B6873" w:rsidP="002B6873">
      <w:pPr>
        <w:pStyle w:val="Prrafodelista"/>
        <w:numPr>
          <w:ilvl w:val="0"/>
          <w:numId w:val="11"/>
        </w:numPr>
      </w:pPr>
      <w:proofErr w:type="spellStart"/>
      <w:r>
        <w:t>Pvcreate</w:t>
      </w:r>
      <w:proofErr w:type="spellEnd"/>
      <w:r>
        <w:t xml:space="preserve"> de las particiones físicas de los discos que participan en el grupo de volúmenes</w:t>
      </w:r>
    </w:p>
    <w:p w:rsidR="002B6873" w:rsidRDefault="002B6873" w:rsidP="002B6873">
      <w:pPr>
        <w:pStyle w:val="Prrafodelista"/>
        <w:numPr>
          <w:ilvl w:val="0"/>
          <w:numId w:val="11"/>
        </w:numPr>
      </w:pPr>
      <w:r>
        <w:t>Dar formato a de las particiones físicas de los discos que participan en el grupo de volúmenes</w:t>
      </w:r>
    </w:p>
    <w:p w:rsidR="002B6873" w:rsidRDefault="002B6873" w:rsidP="002B6873">
      <w:pPr>
        <w:pStyle w:val="Prrafodelista"/>
        <w:numPr>
          <w:ilvl w:val="0"/>
          <w:numId w:val="11"/>
        </w:numPr>
      </w:pPr>
      <w:r>
        <w:t xml:space="preserve">Crear grupo de volúmenes </w:t>
      </w:r>
    </w:p>
    <w:p w:rsidR="002B6873" w:rsidRDefault="002B6873" w:rsidP="002B6873">
      <w:pPr>
        <w:pStyle w:val="Prrafodelista"/>
        <w:numPr>
          <w:ilvl w:val="1"/>
          <w:numId w:val="11"/>
        </w:numPr>
      </w:pPr>
      <w:r>
        <w:t>Asignar un nombre</w:t>
      </w:r>
    </w:p>
    <w:p w:rsidR="002B6873" w:rsidRDefault="002B6873" w:rsidP="002B6873">
      <w:pPr>
        <w:pStyle w:val="Prrafodelista"/>
        <w:numPr>
          <w:ilvl w:val="1"/>
          <w:numId w:val="11"/>
        </w:numPr>
      </w:pPr>
      <w:r>
        <w:t>Enumerar las particiones que participan</w:t>
      </w:r>
    </w:p>
    <w:p w:rsidR="002B6873" w:rsidRDefault="002B6873" w:rsidP="002B6873">
      <w:pPr>
        <w:pStyle w:val="Prrafodelista"/>
        <w:numPr>
          <w:ilvl w:val="0"/>
          <w:numId w:val="11"/>
        </w:numPr>
      </w:pPr>
      <w:r>
        <w:t>Crear volumen o volúmenes lógicos del grupo de volúmenes asignándoles un tamaño y un nombre a cada una.</w:t>
      </w:r>
    </w:p>
    <w:p w:rsidR="002B6873" w:rsidRDefault="002B6873" w:rsidP="002B6873"/>
    <w:p w:rsidR="006841BD" w:rsidRDefault="006841BD" w:rsidP="002B6873"/>
    <w:p w:rsidR="006841BD" w:rsidRDefault="006841BD" w:rsidP="002B6873"/>
    <w:p w:rsidR="006841BD" w:rsidRDefault="006841BD" w:rsidP="002B6873"/>
    <w:p w:rsidR="006841BD" w:rsidRDefault="006841BD" w:rsidP="002B6873"/>
    <w:p w:rsidR="006841BD" w:rsidRDefault="006841BD" w:rsidP="002B6873"/>
    <w:p w:rsidR="006841BD" w:rsidRDefault="006841BD" w:rsidP="002B6873"/>
    <w:p w:rsidR="006841BD" w:rsidRDefault="006841BD" w:rsidP="002B6873"/>
    <w:p w:rsidR="006841BD" w:rsidRDefault="006841BD" w:rsidP="002B6873"/>
    <w:p w:rsidR="006841BD" w:rsidRDefault="006841BD" w:rsidP="002B6873"/>
    <w:p w:rsidR="006841BD" w:rsidRDefault="006841BD" w:rsidP="002B6873"/>
    <w:p w:rsidR="006841BD" w:rsidRDefault="006841BD" w:rsidP="002B6873"/>
    <w:p w:rsidR="006841BD" w:rsidRDefault="006841BD" w:rsidP="002B6873"/>
    <w:p w:rsidR="006841BD" w:rsidRDefault="006841BD" w:rsidP="002B6873"/>
    <w:p w:rsidR="006841BD" w:rsidRDefault="006841BD" w:rsidP="002B6873"/>
    <w:p w:rsidR="006841BD" w:rsidRDefault="006841BD" w:rsidP="002B6873"/>
    <w:p w:rsidR="006841BD" w:rsidRDefault="003B17C7" w:rsidP="002B6873">
      <w:r>
        <w:t>LVM Ejemplo4</w:t>
      </w:r>
    </w:p>
    <w:p w:rsidR="003B17C7" w:rsidRDefault="003B17C7" w:rsidP="002B6873">
      <w:r>
        <w:rPr>
          <w:noProof/>
        </w:rPr>
        <w:drawing>
          <wp:inline distT="0" distB="0" distL="0" distR="0" wp14:anchorId="01F9D11E" wp14:editId="7CF74479">
            <wp:extent cx="5760085" cy="26695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7C7" w:rsidRDefault="003B17C7" w:rsidP="002B6873"/>
    <w:p w:rsidR="003B17C7" w:rsidRDefault="003B17C7" w:rsidP="002B6873">
      <w:r>
        <w:rPr>
          <w:noProof/>
        </w:rPr>
        <w:drawing>
          <wp:inline distT="0" distB="0" distL="0" distR="0" wp14:anchorId="2BAB5C42" wp14:editId="780C5A39">
            <wp:extent cx="5760085" cy="2456180"/>
            <wp:effectExtent l="0" t="0" r="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7C7" w:rsidRDefault="003B17C7" w:rsidP="002B6873">
      <w:r>
        <w:t>Reducir el tamaño de /</w:t>
      </w:r>
      <w:proofErr w:type="spellStart"/>
      <w:r>
        <w:t>dev</w:t>
      </w:r>
      <w:proofErr w:type="spellEnd"/>
      <w:r>
        <w:t>/datos/compartidos 1G</w:t>
      </w:r>
    </w:p>
    <w:p w:rsidR="003B17C7" w:rsidRDefault="003B17C7" w:rsidP="002B6873">
      <w:pPr>
        <w:rPr>
          <w:noProof/>
        </w:rPr>
      </w:pPr>
    </w:p>
    <w:p w:rsidR="003B17C7" w:rsidRDefault="003B17C7" w:rsidP="002B6873">
      <w:r>
        <w:rPr>
          <w:noProof/>
        </w:rPr>
        <w:drawing>
          <wp:inline distT="0" distB="0" distL="0" distR="0" wp14:anchorId="2D351819" wp14:editId="215386E7">
            <wp:extent cx="5760085" cy="1120775"/>
            <wp:effectExtent l="0" t="0" r="0" b="317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7C7" w:rsidRDefault="003B17C7" w:rsidP="002B6873"/>
    <w:p w:rsidR="003B17C7" w:rsidRDefault="003B17C7" w:rsidP="002B6873"/>
    <w:p w:rsidR="003B17C7" w:rsidRDefault="003B17C7" w:rsidP="002B6873">
      <w:r>
        <w:lastRenderedPageBreak/>
        <w:t>Reducir a un tamaño fijo:</w:t>
      </w:r>
    </w:p>
    <w:p w:rsidR="003B17C7" w:rsidRDefault="003B17C7" w:rsidP="002B6873">
      <w:r>
        <w:rPr>
          <w:noProof/>
        </w:rPr>
        <w:drawing>
          <wp:inline distT="0" distB="0" distL="0" distR="0" wp14:anchorId="2BC2DE41" wp14:editId="09515E2B">
            <wp:extent cx="5760085" cy="1101090"/>
            <wp:effectExtent l="0" t="0" r="0" b="381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8C0" w:rsidRDefault="00D968C0" w:rsidP="002B6873">
      <w:r>
        <w:t>Ampliar el tamaño una cantidad o a un tamaño:</w:t>
      </w:r>
    </w:p>
    <w:p w:rsidR="00D968C0" w:rsidRDefault="00D968C0" w:rsidP="002B6873">
      <w:r>
        <w:rPr>
          <w:noProof/>
        </w:rPr>
        <w:drawing>
          <wp:inline distT="0" distB="0" distL="0" distR="0" wp14:anchorId="713524D7" wp14:editId="1B2C3424">
            <wp:extent cx="5760085" cy="1270635"/>
            <wp:effectExtent l="0" t="0" r="0" b="571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7C7" w:rsidRDefault="00D968C0" w:rsidP="00D968C0">
      <w:r>
        <w:t>Resultado:</w:t>
      </w:r>
    </w:p>
    <w:p w:rsidR="00D968C0" w:rsidRDefault="00D968C0" w:rsidP="00D968C0">
      <w:r>
        <w:rPr>
          <w:noProof/>
        </w:rPr>
        <w:drawing>
          <wp:inline distT="0" distB="0" distL="0" distR="0" wp14:anchorId="1F6A3CE3" wp14:editId="69DA64AE">
            <wp:extent cx="5760085" cy="248285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8C0" w:rsidRDefault="00D968C0" w:rsidP="00D968C0">
      <w:r>
        <w:rPr>
          <w:noProof/>
        </w:rPr>
        <w:drawing>
          <wp:inline distT="0" distB="0" distL="0" distR="0" wp14:anchorId="0BB49090" wp14:editId="786DD207">
            <wp:extent cx="5760085" cy="2533015"/>
            <wp:effectExtent l="0" t="0" r="0" b="63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1BD" w:rsidRDefault="000A01BD" w:rsidP="00D968C0">
      <w:r>
        <w:lastRenderedPageBreak/>
        <w:t>Borrar volumen lógico:</w:t>
      </w:r>
    </w:p>
    <w:p w:rsidR="000A01BD" w:rsidRDefault="000A01BD" w:rsidP="00D968C0">
      <w:r>
        <w:rPr>
          <w:noProof/>
        </w:rPr>
        <w:drawing>
          <wp:inline distT="0" distB="0" distL="0" distR="0" wp14:anchorId="17E074ED" wp14:editId="4123302A">
            <wp:extent cx="5760085" cy="735965"/>
            <wp:effectExtent l="0" t="0" r="0" b="698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389" w:rsidRDefault="00011389" w:rsidP="00D968C0"/>
    <w:p w:rsidR="00011389" w:rsidRDefault="00011389" w:rsidP="00D968C0">
      <w:r>
        <w:t>Cambiar nombre de volumen l</w:t>
      </w:r>
      <w:r w:rsidR="005671FB">
        <w:t>ógi</w:t>
      </w:r>
      <w:r>
        <w:t>c</w:t>
      </w:r>
      <w:r w:rsidR="005671FB">
        <w:t>o:</w:t>
      </w:r>
    </w:p>
    <w:p w:rsidR="00011389" w:rsidRDefault="00011389" w:rsidP="00D968C0">
      <w:r>
        <w:rPr>
          <w:noProof/>
        </w:rPr>
        <w:drawing>
          <wp:inline distT="0" distB="0" distL="0" distR="0" wp14:anchorId="2F21AD77" wp14:editId="584CD795">
            <wp:extent cx="5760085" cy="676275"/>
            <wp:effectExtent l="0" t="0" r="0" b="952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1BD" w:rsidRDefault="000A01BD" w:rsidP="00D968C0"/>
    <w:p w:rsidR="000A01BD" w:rsidRDefault="000A01BD" w:rsidP="00D968C0">
      <w:r>
        <w:t>Ejemplo5</w:t>
      </w:r>
    </w:p>
    <w:p w:rsidR="000A01BD" w:rsidRDefault="000A01BD" w:rsidP="00D968C0">
      <w:r>
        <w:t>Administrar grupos de Volúmenes:</w:t>
      </w:r>
    </w:p>
    <w:p w:rsidR="000A01BD" w:rsidRDefault="000A01BD" w:rsidP="00D968C0">
      <w:r>
        <w:rPr>
          <w:noProof/>
        </w:rPr>
        <w:drawing>
          <wp:inline distT="0" distB="0" distL="0" distR="0" wp14:anchorId="51E2EC3D" wp14:editId="66C35251">
            <wp:extent cx="5760085" cy="3444875"/>
            <wp:effectExtent l="0" t="0" r="0" b="317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1BD" w:rsidRDefault="000A01BD" w:rsidP="000A01BD"/>
    <w:p w:rsidR="000A01BD" w:rsidRDefault="000A01BD" w:rsidP="000A01BD">
      <w:r>
        <w:rPr>
          <w:noProof/>
        </w:rPr>
        <w:drawing>
          <wp:inline distT="0" distB="0" distL="0" distR="0" wp14:anchorId="1AE7CF28" wp14:editId="3FF8D1BB">
            <wp:extent cx="5760085" cy="524510"/>
            <wp:effectExtent l="0" t="0" r="0" b="889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1BD" w:rsidRDefault="000A01BD" w:rsidP="000A01BD"/>
    <w:p w:rsidR="000A01BD" w:rsidRDefault="00A5341A" w:rsidP="000A01BD">
      <w:r>
        <w:t>Eliminar grupos de volúmenes:</w:t>
      </w:r>
    </w:p>
    <w:p w:rsidR="000A01BD" w:rsidRDefault="000A01BD" w:rsidP="000A01BD">
      <w:r>
        <w:rPr>
          <w:noProof/>
        </w:rPr>
        <w:lastRenderedPageBreak/>
        <w:drawing>
          <wp:inline distT="0" distB="0" distL="0" distR="0" wp14:anchorId="421160DE" wp14:editId="27FAFAF2">
            <wp:extent cx="5760085" cy="137414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41A" w:rsidRDefault="00A5341A" w:rsidP="000A01BD"/>
    <w:p w:rsidR="00A5341A" w:rsidRDefault="00A5341A" w:rsidP="000A01BD">
      <w:r>
        <w:t>Ampliar grupos de Volúmenes:</w:t>
      </w:r>
    </w:p>
    <w:p w:rsidR="00A5341A" w:rsidRDefault="00A5341A" w:rsidP="000A01BD">
      <w:r>
        <w:rPr>
          <w:noProof/>
        </w:rPr>
        <w:drawing>
          <wp:inline distT="0" distB="0" distL="0" distR="0" wp14:anchorId="7311C68A" wp14:editId="733C449D">
            <wp:extent cx="5760085" cy="755015"/>
            <wp:effectExtent l="0" t="0" r="0" b="698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41A" w:rsidRPr="00A5341A" w:rsidRDefault="00A5341A" w:rsidP="00A5341A"/>
    <w:p w:rsidR="00A5341A" w:rsidRDefault="00A5341A" w:rsidP="00A5341A"/>
    <w:p w:rsidR="005671FB" w:rsidRDefault="00A5341A" w:rsidP="00A5341A">
      <w:r>
        <w:rPr>
          <w:noProof/>
        </w:rPr>
        <w:drawing>
          <wp:inline distT="0" distB="0" distL="0" distR="0" wp14:anchorId="5E55013A" wp14:editId="70460D0B">
            <wp:extent cx="5760085" cy="1894205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1FB" w:rsidRDefault="005671FB" w:rsidP="005671FB"/>
    <w:p w:rsidR="00A5341A" w:rsidRPr="005671FB" w:rsidRDefault="00A5341A" w:rsidP="005671FB">
      <w:bookmarkStart w:id="3" w:name="_GoBack"/>
      <w:bookmarkEnd w:id="3"/>
    </w:p>
    <w:sectPr w:rsidR="00A5341A" w:rsidRPr="005671FB">
      <w:footerReference w:type="even" r:id="rId40"/>
      <w:footerReference w:type="default" r:id="rId41"/>
      <w:pgSz w:w="11907" w:h="16839" w:code="1"/>
      <w:pgMar w:top="1440" w:right="1418" w:bottom="1440" w:left="1418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2753" w:rsidRDefault="00062753">
      <w:pPr>
        <w:spacing w:after="0" w:line="240" w:lineRule="auto"/>
      </w:pPr>
      <w:r>
        <w:separator/>
      </w:r>
    </w:p>
  </w:endnote>
  <w:endnote w:type="continuationSeparator" w:id="0">
    <w:p w:rsidR="00062753" w:rsidRDefault="000627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384D" w:rsidRDefault="00E5395F">
    <w:pPr>
      <w:pStyle w:val="Piedepgina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editId="1695E6CF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531495" cy="8229600"/>
              <wp:effectExtent l="0" t="0" r="1905" b="0"/>
              <wp:wrapNone/>
              <wp:docPr id="32" name="Rectángulo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7A384D" w:rsidRDefault="00062753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Título"/>
                              <w:id w:val="20196535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166F4A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LVM Ejemplo2</w:t>
                              </w:r>
                            </w:sdtContent>
                          </w:sdt>
                          <w:r w:rsidR="00E5395F"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  <w:t xml:space="preserve"> | 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Fecha"/>
                              <w:id w:val="201965362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E5395F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[Seleccionar fecha]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Rectángulo 22" o:spid="_x0000_s1040" style="position:absolute;margin-left:0;margin-top:0;width:41.85pt;height:9in;z-index:251664384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" o:allowincell="f" filled="f" stroked="f">
              <v:textbox style="layout-flow:vertical;mso-layout-flow-alt:bottom-to-top" inset=",,8.64pt,10.8pt">
                <w:txbxContent>
                  <w:p w:rsidR="007A384D" w:rsidRDefault="00ED2BCA">
                    <w:pPr>
                      <w:pStyle w:val="Sinespaciado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Título"/>
                        <w:id w:val="201965352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166F4A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LVM Ejemplo2</w:t>
                        </w:r>
                      </w:sdtContent>
                    </w:sdt>
                    <w:r w:rsidR="00E5395F">
                      <w:rPr>
                        <w:rFonts w:asciiTheme="majorHAnsi" w:eastAsiaTheme="majorEastAsia" w:hAnsiTheme="majorHAnsi" w:cstheme="majorBidi"/>
                        <w:sz w:val="20"/>
                      </w:rPr>
                      <w:t xml:space="preserve"> | 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Fecha"/>
                        <w:id w:val="201965362"/>
                        <w:showingPlcHdr/>
                        <w:dataBinding w:prefixMappings="xmlns:ns0='http://schemas.microsoft.com/office/2006/coverPageProps'" w:xpath="/ns0:CoverPageProperties[1]/ns0:PublishDate[1]" w:storeItemID="{55AF091B-3C7A-41E3-B477-F2FDAA23CFDA}"/>
                        <w:date>
                          <w:lid w:val="es-E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E5395F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[Seleccionar fecha]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editId="7755186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3" name="Autoforma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25E7054B" id="Autoforma 24" o:spid="_x0000_s1026" style="position:absolute;margin-left:0;margin-top:0;width:561.15pt;height:742.85pt;z-index:25166540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editId="57BC8C09">
              <wp:simplePos x="0" y="0"/>
              <wp:positionH relativeFrom="rightMargin">
                <wp:align>left</wp:align>
              </wp:positionH>
              <wp:positionV relativeFrom="bottomMargin">
                <wp:align>top</wp:align>
              </wp:positionV>
              <wp:extent cx="520700" cy="520700"/>
              <wp:effectExtent l="0" t="0" r="3175" b="3175"/>
              <wp:wrapNone/>
              <wp:docPr id="34" name="Óvalo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7A384D" w:rsidRDefault="00E5395F">
                          <w:pPr>
                            <w:pStyle w:val="Sinespaciado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5671FB" w:rsidRPr="005671FB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</w:rPr>
                            <w:t>8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Óvalo 21" o:spid="_x0000_s1041" style="position:absolute;margin-left:0;margin-top:0;width:41pt;height:41pt;z-index:2516633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" o:allowincell="f" fillcolor="#d34817 [3204]" stroked="f">
              <v:textbox inset="0,0,0,0">
                <w:txbxContent>
                  <w:p w:rsidR="007A384D" w:rsidRDefault="00E5395F">
                    <w:pPr>
                      <w:pStyle w:val="Sinespaciado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5671FB" w:rsidRPr="005671FB">
                      <w:rPr>
                        <w:noProof/>
                        <w:color w:val="FFFFFF" w:themeColor="background1"/>
                        <w:sz w:val="40"/>
                        <w:szCs w:val="40"/>
                      </w:rPr>
                      <w:t>8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384D" w:rsidRDefault="00E5395F">
    <w:pPr>
      <w:rPr>
        <w:sz w:val="20"/>
      </w:rPr>
    </w:pPr>
    <w:r>
      <w:rPr>
        <w:noProof/>
        <w:sz w:val="10"/>
        <w:szCs w:val="10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editId="36B85038">
              <wp:simplePos x="0" y="0"/>
              <wp:positionH relativeFrom="leftMargin">
                <wp:align>right</wp:align>
              </wp:positionH>
              <wp:positionV relativeFrom="margin">
                <wp:align>bottom</wp:align>
              </wp:positionV>
              <wp:extent cx="594995" cy="8229600"/>
              <wp:effectExtent l="0" t="0" r="0" b="0"/>
              <wp:wrapNone/>
              <wp:docPr id="35" name="Rectángulo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49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7A384D" w:rsidRDefault="00062753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Título"/>
                              <w:id w:val="6238437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166F4A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LVM Ejemplo2</w:t>
                              </w:r>
                            </w:sdtContent>
                          </w:sdt>
                          <w:r w:rsidR="00E5395F"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  <w:t xml:space="preserve"> | 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Fecha"/>
                              <w:id w:val="62384371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E5395F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[Seleccionar fecha]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Rectángulo 24" o:spid="_x0000_s1042" style="position:absolute;margin-left:-4.35pt;margin-top:0;width:46.85pt;height:9in;z-index:251661312;visibility:visible;mso-wrap-style:square;mso-width-percent:500;mso-height-percent:1000;mso-wrap-distance-left:9pt;mso-wrap-distance-top:0;mso-wrap-distance-right:9pt;mso-wrap-distance-bottom:0;mso-position-horizontal:right;mso-position-horizontal-relative:lef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" o:allowincell="f" filled="f" stroked="f">
              <v:textbox style="layout-flow:vertical;mso-layout-flow-alt:bottom-to-top" inset=",,8.64pt,10.8pt">
                <w:txbxContent>
                  <w:p w:rsidR="007A384D" w:rsidRDefault="00ED2BCA">
                    <w:pPr>
                      <w:pStyle w:val="Sinespaciado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Título"/>
                        <w:id w:val="62384370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166F4A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LVM Ejemplo2</w:t>
                        </w:r>
                      </w:sdtContent>
                    </w:sdt>
                    <w:r w:rsidR="00E5395F">
                      <w:rPr>
                        <w:rFonts w:asciiTheme="majorHAnsi" w:eastAsiaTheme="majorEastAsia" w:hAnsiTheme="majorHAnsi" w:cstheme="majorBidi"/>
                        <w:sz w:val="20"/>
                      </w:rPr>
                      <w:t xml:space="preserve"> | 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Fecha"/>
                        <w:id w:val="62384371"/>
                        <w:showingPlcHdr/>
                        <w:dataBinding w:prefixMappings="xmlns:ns0='http://schemas.microsoft.com/office/2006/coverPageProps'" w:xpath="/ns0:CoverPageProperties[1]/ns0:PublishDate[1]" w:storeItemID="{55AF091B-3C7A-41E3-B477-F2FDAA23CFDA}"/>
                        <w:date>
                          <w:lid w:val="es-E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E5395F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[Seleccionar fecha]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editId="4087D9B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6" name="Autoforma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3630AAFF" id="Autoforma 21" o:spid="_x0000_s1026" style="position:absolute;margin-left:0;margin-top:0;width:561.15pt;height:742.85pt;z-index:25166028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editId="04014A31">
              <wp:simplePos x="0" y="0"/>
              <wp:positionH relativeFrom="leftMargin">
                <wp:align>right</wp:align>
              </wp:positionH>
              <wp:positionV relativeFrom="bottomMargin">
                <wp:align>top</wp:align>
              </wp:positionV>
              <wp:extent cx="520700" cy="520700"/>
              <wp:effectExtent l="8890" t="0" r="3810" b="3175"/>
              <wp:wrapNone/>
              <wp:docPr id="37" name="Óvalo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7A384D" w:rsidRDefault="00E5395F">
                          <w:pPr>
                            <w:pStyle w:val="Sinespaciado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5671FB" w:rsidRPr="005671FB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</w:rPr>
                            <w:t>7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Óvalo 18" o:spid="_x0000_s1043" style="position:absolute;margin-left:-10.2pt;margin-top:0;width:41pt;height:41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" o:allowincell="f" fillcolor="#d34817 [3204]" stroked="f">
              <v:textbox inset="0,0,0,0">
                <w:txbxContent>
                  <w:p w:rsidR="007A384D" w:rsidRDefault="00E5395F">
                    <w:pPr>
                      <w:pStyle w:val="Sinespaciado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5671FB" w:rsidRPr="005671FB">
                      <w:rPr>
                        <w:noProof/>
                        <w:color w:val="FFFFFF" w:themeColor="background1"/>
                        <w:sz w:val="40"/>
                        <w:szCs w:val="40"/>
                      </w:rPr>
                      <w:t>7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  <w:p w:rsidR="007A384D" w:rsidRDefault="007A384D">
    <w:pPr>
      <w:pStyle w:val="Piedepgina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2753" w:rsidRDefault="00062753">
      <w:pPr>
        <w:spacing w:after="0" w:line="240" w:lineRule="auto"/>
      </w:pPr>
      <w:r>
        <w:separator/>
      </w:r>
    </w:p>
  </w:footnote>
  <w:footnote w:type="continuationSeparator" w:id="0">
    <w:p w:rsidR="00062753" w:rsidRDefault="000627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Listaconvietas5"/>
      <w:lvlText w:val="○"/>
      <w:lvlJc w:val="left"/>
      <w:pPr>
        <w:ind w:left="1800" w:hanging="360"/>
      </w:pPr>
      <w:rPr>
        <w:rFonts w:ascii="Monotype Corsiva" w:hAnsi="Monotype Corsiva" w:hint="default"/>
        <w:color w:val="A28E6A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Listaconvietas4"/>
      <w:lvlText w:val=""/>
      <w:lvlJc w:val="left"/>
      <w:pPr>
        <w:ind w:left="1440" w:hanging="360"/>
      </w:pPr>
      <w:rPr>
        <w:rFonts w:ascii="Symbol" w:hAnsi="Symbol" w:hint="default"/>
        <w:color w:val="A28E6A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Listaconvietas3"/>
      <w:lvlText w:val=""/>
      <w:lvlJc w:val="left"/>
      <w:pPr>
        <w:ind w:left="1080" w:hanging="360"/>
      </w:pPr>
      <w:rPr>
        <w:rFonts w:ascii="Symbol" w:hAnsi="Symbol" w:hint="default"/>
        <w:color w:val="EE8C69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Listaconvietas2"/>
      <w:lvlText w:val=""/>
      <w:lvlJc w:val="left"/>
      <w:pPr>
        <w:ind w:left="720" w:hanging="360"/>
      </w:pPr>
      <w:rPr>
        <w:rFonts w:ascii="Symbol" w:hAnsi="Symbol" w:hint="default"/>
        <w:color w:val="D34817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  <w:color w:val="9D3511" w:themeColor="accent1" w:themeShade="BF"/>
      </w:rPr>
    </w:lvl>
  </w:abstractNum>
  <w:abstractNum w:abstractNumId="5" w15:restartNumberingAfterBreak="0">
    <w:nsid w:val="21BD0D72"/>
    <w:multiLevelType w:val="hybridMultilevel"/>
    <w:tmpl w:val="468A729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4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9"/>
  <w:proofState w:spelling="clean" w:grammar="clean"/>
  <w:attachedTemplate r:id="rId1"/>
  <w:defaultTabStop w:val="720"/>
  <w:hyphenationZone w:val="425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6F4A"/>
    <w:rsid w:val="00011389"/>
    <w:rsid w:val="00062753"/>
    <w:rsid w:val="000A01BD"/>
    <w:rsid w:val="000A422C"/>
    <w:rsid w:val="00166F4A"/>
    <w:rsid w:val="001B086D"/>
    <w:rsid w:val="002A2FB6"/>
    <w:rsid w:val="002B6873"/>
    <w:rsid w:val="00330803"/>
    <w:rsid w:val="003B17C7"/>
    <w:rsid w:val="005671FB"/>
    <w:rsid w:val="005B10CF"/>
    <w:rsid w:val="006841BD"/>
    <w:rsid w:val="006D43CE"/>
    <w:rsid w:val="0074554B"/>
    <w:rsid w:val="00770536"/>
    <w:rsid w:val="007A384D"/>
    <w:rsid w:val="007B4931"/>
    <w:rsid w:val="00940456"/>
    <w:rsid w:val="00A5341A"/>
    <w:rsid w:val="00AA4A49"/>
    <w:rsid w:val="00C448B4"/>
    <w:rsid w:val="00D968C0"/>
    <w:rsid w:val="00E5395F"/>
    <w:rsid w:val="00EB4C41"/>
    <w:rsid w:val="00EC1459"/>
    <w:rsid w:val="00ED2BCA"/>
    <w:rsid w:val="00FF2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69E879"/>
  <w15:docId w15:val="{9F220934-DB86-4D1B-A2AA-E42E6DBF5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 w:qFormat="1"/>
    <w:lsdException w:name="toc 2" w:semiHidden="1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/>
    </w:pPr>
    <w:rPr>
      <w:rFonts w:cs="Times New Roman"/>
      <w:color w:val="000000" w:themeColor="text1"/>
      <w:szCs w:val="20"/>
    </w:rPr>
  </w:style>
  <w:style w:type="paragraph" w:styleId="Ttulo1">
    <w:name w:val="heading 1"/>
    <w:basedOn w:val="Normal"/>
    <w:next w:val="Normal"/>
    <w:link w:val="Ttulo1Car"/>
    <w:uiPriority w:val="9"/>
    <w:qFormat/>
    <w:pPr>
      <w:spacing w:before="300" w:after="40" w:line="240" w:lineRule="auto"/>
      <w:outlineLvl w:val="0"/>
    </w:pPr>
    <w:rPr>
      <w:rFonts w:asciiTheme="majorHAnsi" w:hAnsiTheme="majorHAnsi"/>
      <w:b/>
      <w:color w:val="9D3511" w:themeColor="accent1" w:themeShade="BF"/>
      <w:spacing w:val="20"/>
      <w:sz w:val="28"/>
      <w:szCs w:val="28"/>
    </w:rPr>
  </w:style>
  <w:style w:type="paragraph" w:styleId="Ttulo2">
    <w:name w:val="heading 2"/>
    <w:basedOn w:val="Normal"/>
    <w:next w:val="Normal"/>
    <w:link w:val="Ttulo2Car"/>
    <w:qFormat/>
    <w:pPr>
      <w:spacing w:before="240" w:after="40" w:line="240" w:lineRule="auto"/>
      <w:outlineLvl w:val="1"/>
    </w:pPr>
    <w:rPr>
      <w:rFonts w:asciiTheme="majorHAnsi" w:hAnsiTheme="majorHAnsi"/>
      <w:b/>
      <w:color w:val="9D3511" w:themeColor="accent1" w:themeShade="BF"/>
      <w:spacing w:val="20"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qFormat/>
    <w:pPr>
      <w:spacing w:before="200" w:after="40" w:line="240" w:lineRule="auto"/>
      <w:outlineLvl w:val="2"/>
    </w:pPr>
    <w:rPr>
      <w:rFonts w:asciiTheme="majorHAnsi" w:hAnsiTheme="majorHAnsi"/>
      <w:b/>
      <w:color w:val="D34817" w:themeColor="accent1"/>
      <w:spacing w:val="20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spacing w:before="240" w:after="0"/>
      <w:outlineLvl w:val="3"/>
    </w:pPr>
    <w:rPr>
      <w:rFonts w:asciiTheme="majorHAnsi" w:hAnsiTheme="majorHAnsi"/>
      <w:b/>
      <w:color w:val="7B6A4D" w:themeColor="accent3" w:themeShade="BF"/>
      <w:spacing w:val="20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pPr>
      <w:spacing w:before="200" w:after="0"/>
      <w:outlineLvl w:val="4"/>
    </w:pPr>
    <w:rPr>
      <w:rFonts w:asciiTheme="majorHAnsi" w:hAnsiTheme="majorHAnsi"/>
      <w:b/>
      <w:i/>
      <w:color w:val="7B6A4D" w:themeColor="accent3" w:themeShade="BF"/>
      <w:spacing w:val="20"/>
      <w:szCs w:val="26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pPr>
      <w:spacing w:before="200" w:after="0"/>
      <w:outlineLvl w:val="5"/>
    </w:pPr>
    <w:rPr>
      <w:rFonts w:asciiTheme="majorHAnsi" w:hAnsiTheme="majorHAnsi"/>
      <w:color w:val="524733" w:themeColor="accent3" w:themeShade="80"/>
      <w:spacing w:val="10"/>
      <w:sz w:val="24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spacing w:before="200" w:after="0"/>
      <w:outlineLvl w:val="6"/>
    </w:pPr>
    <w:rPr>
      <w:rFonts w:asciiTheme="majorHAnsi" w:hAnsiTheme="majorHAnsi"/>
      <w:i/>
      <w:color w:val="524733" w:themeColor="accent3" w:themeShade="80"/>
      <w:spacing w:val="10"/>
      <w:sz w:val="24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pPr>
      <w:spacing w:before="200" w:after="0"/>
      <w:outlineLvl w:val="7"/>
    </w:pPr>
    <w:rPr>
      <w:rFonts w:asciiTheme="majorHAnsi" w:hAnsiTheme="majorHAnsi"/>
      <w:color w:val="D34817" w:themeColor="accent1"/>
      <w:spacing w:val="10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pPr>
      <w:spacing w:before="200" w:after="0"/>
      <w:outlineLvl w:val="8"/>
    </w:pPr>
    <w:rPr>
      <w:rFonts w:asciiTheme="majorHAnsi" w:hAnsiTheme="majorHAnsi"/>
      <w:i/>
      <w:color w:val="D34817" w:themeColor="accent1"/>
      <w:spacing w:val="1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hAnsiTheme="majorHAnsi" w:cs="Times New Roman"/>
      <w:b/>
      <w:color w:val="9D3511" w:themeColor="accent1" w:themeShade="BF"/>
      <w:spacing w:val="20"/>
      <w:sz w:val="28"/>
      <w:szCs w:val="28"/>
    </w:rPr>
  </w:style>
  <w:style w:type="character" w:customStyle="1" w:styleId="Ttulo2Car">
    <w:name w:val="Título 2 Car"/>
    <w:basedOn w:val="Fuentedeprrafopredeter"/>
    <w:link w:val="Ttulo2"/>
    <w:rPr>
      <w:rFonts w:asciiTheme="majorHAnsi" w:hAnsiTheme="majorHAnsi" w:cs="Times New Roman"/>
      <w:b/>
      <w:color w:val="9D3511" w:themeColor="accent1" w:themeShade="BF"/>
      <w:spacing w:val="20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hAnsiTheme="majorHAnsi" w:cs="Times New Roman"/>
      <w:b/>
      <w:color w:val="D34817" w:themeColor="accent1"/>
      <w:spacing w:val="20"/>
      <w:sz w:val="24"/>
      <w:szCs w:val="24"/>
    </w:rPr>
  </w:style>
  <w:style w:type="paragraph" w:styleId="Ttulo">
    <w:name w:val="Title"/>
    <w:basedOn w:val="Normal"/>
    <w:link w:val="TtuloCar"/>
    <w:uiPriority w:val="10"/>
    <w:qFormat/>
    <w:pPr>
      <w:pBdr>
        <w:bottom w:val="single" w:sz="8" w:space="4" w:color="D34817" w:themeColor="accent1"/>
      </w:pBdr>
      <w:spacing w:line="240" w:lineRule="auto"/>
      <w:contextualSpacing/>
      <w:jc w:val="center"/>
    </w:pPr>
    <w:rPr>
      <w:rFonts w:asciiTheme="majorHAnsi" w:hAnsiTheme="majorHAnsi"/>
      <w:b/>
      <w:smallCaps/>
      <w:color w:val="D34817" w:themeColor="accent1"/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hAnsiTheme="majorHAnsi" w:cs="Times New Roman"/>
      <w:b/>
      <w:smallCaps/>
      <w:color w:val="D34817" w:themeColor="accent1"/>
      <w:sz w:val="48"/>
      <w:szCs w:val="48"/>
    </w:rPr>
  </w:style>
  <w:style w:type="paragraph" w:styleId="Subttulo">
    <w:name w:val="Subtitle"/>
    <w:basedOn w:val="Normal"/>
    <w:link w:val="SubttuloCar"/>
    <w:uiPriority w:val="11"/>
    <w:qFormat/>
    <w:pPr>
      <w:spacing w:after="480" w:line="240" w:lineRule="auto"/>
      <w:jc w:val="center"/>
    </w:pPr>
    <w:rPr>
      <w:rFonts w:asciiTheme="majorHAnsi" w:hAnsiTheme="majorHAnsi" w:cstheme="minorBidi"/>
      <w:color w:val="000000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asciiTheme="majorHAnsi" w:hAnsiTheme="majorHAnsi" w:cstheme="minorBidi"/>
      <w:sz w:val="28"/>
      <w:szCs w:val="28"/>
    </w:rPr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Pr>
      <w:rFonts w:cs="Times New Roman"/>
      <w:color w:val="000000" w:themeColor="text1"/>
      <w:szCs w:val="20"/>
    </w:rPr>
  </w:style>
  <w:style w:type="paragraph" w:styleId="Descripcin">
    <w:name w:val="caption"/>
    <w:basedOn w:val="Normal"/>
    <w:next w:val="Normal"/>
    <w:uiPriority w:val="35"/>
    <w:unhideWhenUsed/>
    <w:qFormat/>
    <w:pPr>
      <w:spacing w:after="0" w:line="240" w:lineRule="auto"/>
    </w:pPr>
    <w:rPr>
      <w:bCs/>
      <w:smallCaps/>
      <w:color w:val="732117" w:themeColor="accent2" w:themeShade="BF"/>
      <w:spacing w:val="10"/>
      <w:sz w:val="18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color w:val="000000" w:themeColor="text1"/>
      <w:sz w:val="16"/>
      <w:szCs w:val="16"/>
    </w:rPr>
  </w:style>
  <w:style w:type="paragraph" w:styleId="Textodebloque">
    <w:name w:val="Block Text"/>
    <w:aliases w:val="Bloquear cita"/>
    <w:uiPriority w:val="40"/>
    <w:pPr>
      <w:pBdr>
        <w:top w:val="single" w:sz="2" w:space="10" w:color="EE8C69" w:themeColor="accent1" w:themeTint="99"/>
        <w:bottom w:val="single" w:sz="24" w:space="10" w:color="EE8C69" w:themeColor="accent1" w:themeTint="99"/>
      </w:pBdr>
      <w:spacing w:after="280" w:line="240" w:lineRule="auto"/>
      <w:ind w:left="1440" w:right="1440"/>
      <w:jc w:val="both"/>
    </w:pPr>
    <w:rPr>
      <w:rFonts w:eastAsia="Times New Roman" w:cs="Times New Roman"/>
      <w:color w:val="808080" w:themeColor="background1" w:themeShade="80"/>
      <w:sz w:val="28"/>
      <w:szCs w:val="28"/>
    </w:rPr>
  </w:style>
  <w:style w:type="character" w:styleId="Ttulodellibro">
    <w:name w:val="Book Title"/>
    <w:basedOn w:val="Fuentedeprrafopredeter"/>
    <w:uiPriority w:val="33"/>
    <w:qFormat/>
    <w:rPr>
      <w:rFonts w:asciiTheme="majorHAnsi" w:hAnsiTheme="majorHAnsi" w:cs="Times New Roman"/>
      <w:i/>
      <w:color w:val="855D5D" w:themeColor="accent6"/>
      <w:sz w:val="20"/>
      <w:szCs w:val="20"/>
    </w:rPr>
  </w:style>
  <w:style w:type="character" w:styleId="nfasis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Pr>
      <w:rFonts w:cs="Times New Roman"/>
      <w:color w:val="000000" w:themeColor="text1"/>
      <w:szCs w:val="20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hAnsiTheme="majorHAnsi" w:cs="Times New Roman"/>
      <w:b/>
      <w:color w:val="7B6A4D" w:themeColor="accent3" w:themeShade="BF"/>
      <w:spacing w:val="20"/>
      <w:sz w:val="24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hAnsiTheme="majorHAnsi" w:cs="Times New Roman"/>
      <w:b/>
      <w:i/>
      <w:color w:val="7B6A4D" w:themeColor="accent3" w:themeShade="BF"/>
      <w:spacing w:val="20"/>
      <w:szCs w:val="26"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hAnsiTheme="majorHAnsi" w:cs="Times New Roman"/>
      <w:color w:val="524733" w:themeColor="accent3" w:themeShade="80"/>
      <w:spacing w:val="10"/>
      <w:sz w:val="24"/>
      <w:szCs w:val="24"/>
    </w:rPr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hAnsiTheme="majorHAnsi" w:cs="Times New Roman"/>
      <w:i/>
      <w:color w:val="524733" w:themeColor="accent3" w:themeShade="80"/>
      <w:spacing w:val="10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rPr>
      <w:rFonts w:asciiTheme="majorHAnsi" w:hAnsiTheme="majorHAnsi" w:cs="Times New Roman"/>
      <w:color w:val="D34817" w:themeColor="accent1"/>
      <w:spacing w:val="10"/>
      <w:szCs w:val="20"/>
    </w:rPr>
  </w:style>
  <w:style w:type="character" w:customStyle="1" w:styleId="Ttulo9Car">
    <w:name w:val="Título 9 Car"/>
    <w:basedOn w:val="Fuentedeprrafopredeter"/>
    <w:link w:val="Ttulo9"/>
    <w:uiPriority w:val="9"/>
    <w:rPr>
      <w:rFonts w:asciiTheme="majorHAnsi" w:hAnsiTheme="majorHAnsi" w:cs="Times New Roman"/>
      <w:i/>
      <w:color w:val="D34817" w:themeColor="accent1"/>
      <w:spacing w:val="10"/>
      <w:szCs w:val="20"/>
    </w:rPr>
  </w:style>
  <w:style w:type="character" w:styleId="nfasisintenso">
    <w:name w:val="Intense Emphasis"/>
    <w:basedOn w:val="Fuentedeprrafopredeter"/>
    <w:uiPriority w:val="21"/>
    <w:qFormat/>
    <w:rPr>
      <w:rFonts w:asciiTheme="minorHAnsi" w:hAnsiTheme="minorHAnsi" w:cs="Times New Roman"/>
      <w:b/>
      <w:i/>
      <w:smallCaps/>
      <w:color w:val="9B2D1F" w:themeColor="accent2"/>
      <w:spacing w:val="2"/>
      <w:w w:val="100"/>
      <w:sz w:val="20"/>
      <w:szCs w:val="20"/>
    </w:rPr>
  </w:style>
  <w:style w:type="paragraph" w:styleId="Citadestacada">
    <w:name w:val="Intense Quote"/>
    <w:basedOn w:val="Normal"/>
    <w:qFormat/>
    <w:pPr>
      <w:pBdr>
        <w:top w:val="single" w:sz="36" w:space="10" w:color="EE8C69" w:themeColor="accent1" w:themeTint="99"/>
        <w:left w:val="single" w:sz="24" w:space="10" w:color="D34817" w:themeColor="accent1"/>
        <w:bottom w:val="single" w:sz="36" w:space="10" w:color="A28E6A" w:themeColor="accent3"/>
        <w:right w:val="single" w:sz="24" w:space="10" w:color="D34817" w:themeColor="accent1"/>
      </w:pBdr>
      <w:shd w:val="clear" w:color="auto" w:fill="D34817" w:themeFill="accent1"/>
      <w:ind w:left="1440" w:right="1440"/>
      <w:jc w:val="center"/>
    </w:pPr>
    <w:rPr>
      <w:rFonts w:asciiTheme="majorHAnsi" w:hAnsiTheme="majorHAnsi"/>
      <w:i/>
      <w:color w:val="FFFFFF" w:themeColor="background1"/>
      <w:sz w:val="32"/>
    </w:rPr>
  </w:style>
  <w:style w:type="character" w:styleId="Referenciaintensa">
    <w:name w:val="Intense Reference"/>
    <w:basedOn w:val="Fuentedeprrafopredeter"/>
    <w:uiPriority w:val="32"/>
    <w:qFormat/>
    <w:rPr>
      <w:rFonts w:cs="Times New Roman"/>
      <w:b/>
      <w:color w:val="D34817" w:themeColor="accent1"/>
      <w:sz w:val="22"/>
      <w:szCs w:val="22"/>
      <w:u w:val="single"/>
    </w:rPr>
  </w:style>
  <w:style w:type="paragraph" w:styleId="Listaconvietas">
    <w:name w:val="List Bullet"/>
    <w:basedOn w:val="Normal"/>
    <w:uiPriority w:val="36"/>
    <w:unhideWhenUsed/>
    <w:qFormat/>
    <w:pPr>
      <w:numPr>
        <w:numId w:val="2"/>
      </w:numPr>
      <w:spacing w:after="0"/>
      <w:contextualSpacing/>
    </w:pPr>
  </w:style>
  <w:style w:type="paragraph" w:styleId="Listaconvietas2">
    <w:name w:val="List Bullet 2"/>
    <w:basedOn w:val="Normal"/>
    <w:uiPriority w:val="36"/>
    <w:unhideWhenUsed/>
    <w:qFormat/>
    <w:pPr>
      <w:numPr>
        <w:numId w:val="4"/>
      </w:numPr>
      <w:spacing w:after="0"/>
    </w:pPr>
  </w:style>
  <w:style w:type="paragraph" w:styleId="Listaconvietas3">
    <w:name w:val="List Bullet 3"/>
    <w:basedOn w:val="Normal"/>
    <w:uiPriority w:val="36"/>
    <w:unhideWhenUsed/>
    <w:qFormat/>
    <w:pPr>
      <w:numPr>
        <w:numId w:val="6"/>
      </w:numPr>
      <w:spacing w:after="0"/>
    </w:pPr>
  </w:style>
  <w:style w:type="paragraph" w:styleId="Listaconvietas4">
    <w:name w:val="List Bullet 4"/>
    <w:basedOn w:val="Normal"/>
    <w:uiPriority w:val="36"/>
    <w:unhideWhenUsed/>
    <w:qFormat/>
    <w:pPr>
      <w:numPr>
        <w:numId w:val="8"/>
      </w:numPr>
      <w:spacing w:after="0"/>
    </w:pPr>
  </w:style>
  <w:style w:type="paragraph" w:styleId="Listaconvietas5">
    <w:name w:val="List Bullet 5"/>
    <w:basedOn w:val="Normal"/>
    <w:uiPriority w:val="36"/>
    <w:unhideWhenUsed/>
    <w:qFormat/>
    <w:pPr>
      <w:numPr>
        <w:numId w:val="10"/>
      </w:numPr>
      <w:spacing w:after="0"/>
    </w:pPr>
  </w:style>
  <w:style w:type="paragraph" w:styleId="Sinespaciado">
    <w:name w:val="No Spacing"/>
    <w:basedOn w:val="Normal"/>
    <w:uiPriority w:val="1"/>
    <w:qFormat/>
    <w:pPr>
      <w:spacing w:after="0" w:line="240" w:lineRule="auto"/>
    </w:p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styleId="Cita">
    <w:name w:val="Quote"/>
    <w:basedOn w:val="Normal"/>
    <w:link w:val="CitaCar"/>
    <w:uiPriority w:val="29"/>
    <w:qFormat/>
    <w:rPr>
      <w:i/>
      <w:color w:val="808080" w:themeColor="background1" w:themeShade="80"/>
      <w:sz w:val="24"/>
    </w:rPr>
  </w:style>
  <w:style w:type="character" w:customStyle="1" w:styleId="CitaCar">
    <w:name w:val="Cita Car"/>
    <w:basedOn w:val="Fuentedeprrafopredeter"/>
    <w:link w:val="Cita"/>
    <w:uiPriority w:val="29"/>
    <w:rPr>
      <w:rFonts w:cs="Times New Roman"/>
      <w:i/>
      <w:color w:val="808080" w:themeColor="background1" w:themeShade="80"/>
      <w:sz w:val="24"/>
      <w:szCs w:val="24"/>
    </w:rPr>
  </w:style>
  <w:style w:type="character" w:styleId="Textoennegrita">
    <w:name w:val="Strong"/>
    <w:uiPriority w:val="22"/>
    <w:qFormat/>
    <w:rPr>
      <w:rFonts w:asciiTheme="minorHAnsi" w:hAnsiTheme="minorHAnsi"/>
      <w:b/>
      <w:color w:val="9B2D1F" w:themeColor="accent2"/>
    </w:rPr>
  </w:style>
  <w:style w:type="character" w:styleId="nfasissutil">
    <w:name w:val="Subtle Emphasis"/>
    <w:basedOn w:val="Fuentedeprrafopredeter"/>
    <w:uiPriority w:val="19"/>
    <w:qFormat/>
    <w:rPr>
      <w:rFonts w:asciiTheme="minorHAnsi" w:hAnsiTheme="minorHAnsi" w:cs="Times New Roman"/>
      <w:i/>
      <w:color w:val="737373" w:themeColor="text1" w:themeTint="8C"/>
      <w:spacing w:val="2"/>
      <w:w w:val="100"/>
      <w:kern w:val="0"/>
      <w:sz w:val="22"/>
      <w:szCs w:val="22"/>
    </w:rPr>
  </w:style>
  <w:style w:type="character" w:styleId="Referenciasutil">
    <w:name w:val="Subtle Reference"/>
    <w:basedOn w:val="Fuentedeprrafopredeter"/>
    <w:uiPriority w:val="31"/>
    <w:qFormat/>
    <w:rPr>
      <w:rFonts w:cs="Times New Roman"/>
      <w:color w:val="737373" w:themeColor="text1" w:themeTint="8C"/>
      <w:sz w:val="22"/>
      <w:szCs w:val="22"/>
      <w:u w:val="single"/>
    </w:rPr>
  </w:style>
  <w:style w:type="table" w:styleId="Tablaconcuadrcula">
    <w:name w:val="Table Grid"/>
    <w:basedOn w:val="Tablanormal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DC1">
    <w:name w:val="toc 1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</w:pPr>
    <w:rPr>
      <w:smallCaps/>
      <w:color w:val="9B2D1F" w:themeColor="accent2"/>
    </w:rPr>
  </w:style>
  <w:style w:type="paragraph" w:styleId="TDC2">
    <w:name w:val="toc 2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</w:rPr>
  </w:style>
  <w:style w:type="paragraph" w:styleId="TDC3">
    <w:name w:val="toc 3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</w:rPr>
  </w:style>
  <w:style w:type="paragraph" w:styleId="TDC4">
    <w:name w:val="toc 4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</w:rPr>
  </w:style>
  <w:style w:type="paragraph" w:styleId="TDC5">
    <w:name w:val="toc 5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</w:rPr>
  </w:style>
  <w:style w:type="paragraph" w:styleId="TDC6">
    <w:name w:val="toc 6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</w:rPr>
  </w:style>
  <w:style w:type="paragraph" w:styleId="TDC7">
    <w:name w:val="toc 7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</w:rPr>
  </w:style>
  <w:style w:type="paragraph" w:styleId="TDC8">
    <w:name w:val="toc 8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</w:rPr>
  </w:style>
  <w:style w:type="paragraph" w:styleId="TDC9">
    <w:name w:val="toc 9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</w:rPr>
  </w:style>
  <w:style w:type="paragraph" w:styleId="Prrafodelista">
    <w:name w:val="List Paragraph"/>
    <w:basedOn w:val="Normal"/>
    <w:uiPriority w:val="34"/>
    <w:qFormat/>
    <w:rsid w:val="002B68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glossaryDocument" Target="glossary/document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xabier\AppData\Roaming\Microsoft\Plantillas\Informe%20(tema%20Equidad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BEC95BEF1D941AB8400ECBB59DB8E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92663C-BB2E-423F-89F3-F1D9F775EA33}"/>
      </w:docPartPr>
      <w:docPartBody>
        <w:p w:rsidR="00C932AC" w:rsidRDefault="00437017">
          <w:pPr>
            <w:pStyle w:val="DBEC95BEF1D941AB8400ECBB59DB8EFE"/>
          </w:pPr>
          <w:r>
            <w:t>[Escriba el título del documento]</w:t>
          </w:r>
        </w:p>
      </w:docPartBody>
    </w:docPart>
    <w:docPart>
      <w:docPartPr>
        <w:name w:val="200B0A7B28E24FCC9CC1EF99D22296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5254C1-C010-4E7E-B711-3DC27E5E340F}"/>
      </w:docPartPr>
      <w:docPartBody>
        <w:p w:rsidR="00C932AC" w:rsidRDefault="00437017">
          <w:pPr>
            <w:pStyle w:val="200B0A7B28E24FCC9CC1EF99D22296EE"/>
          </w:pPr>
          <w:r>
            <w:t>[Escriba el subtítulo del documento]</w:t>
          </w:r>
        </w:p>
      </w:docPartBody>
    </w:docPart>
    <w:docPart>
      <w:docPartPr>
        <w:name w:val="D1B9E27E5B084D05864F7B614B89D2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A19486-02DE-4C7B-AF23-DF9FADDD6264}"/>
      </w:docPartPr>
      <w:docPartBody>
        <w:p w:rsidR="00C932AC" w:rsidRDefault="00437017">
          <w:pPr>
            <w:pStyle w:val="D1B9E27E5B084D05864F7B614B89D22C"/>
          </w:pP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</w:rPr>
            <w:t>[Escriba el título del documento]</w:t>
          </w:r>
        </w:p>
      </w:docPartBody>
    </w:docPart>
    <w:docPart>
      <w:docPartPr>
        <w:name w:val="E0AC0B2EB33041F7B8CC8F4FCDBB7C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591355-A3D9-4475-9573-B84C92B190BA}"/>
      </w:docPartPr>
      <w:docPartBody>
        <w:p w:rsidR="00C932AC" w:rsidRDefault="00437017">
          <w:pPr>
            <w:pStyle w:val="E0AC0B2EB33041F7B8CC8F4FCDBB7C78"/>
          </w:pPr>
          <w:r>
            <w:rPr>
              <w:sz w:val="36"/>
              <w:szCs w:val="36"/>
            </w:rPr>
            <w:t>[Escriba el 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017"/>
    <w:rsid w:val="002A2EB0"/>
    <w:rsid w:val="00437017"/>
    <w:rsid w:val="00600475"/>
    <w:rsid w:val="00C93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spacing w:before="300" w:after="40" w:line="240" w:lineRule="auto"/>
      <w:outlineLvl w:val="0"/>
    </w:pPr>
    <w:rPr>
      <w:rFonts w:asciiTheme="majorHAnsi" w:eastAsiaTheme="minorHAnsi" w:hAnsiTheme="majorHAnsi" w:cs="Times New Roman"/>
      <w:b/>
      <w:color w:val="2E74B5" w:themeColor="accent1" w:themeShade="BF"/>
      <w:spacing w:val="20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qFormat/>
    <w:pPr>
      <w:spacing w:before="240" w:after="40" w:line="240" w:lineRule="auto"/>
      <w:outlineLvl w:val="1"/>
    </w:pPr>
    <w:rPr>
      <w:rFonts w:asciiTheme="majorHAnsi" w:eastAsiaTheme="minorHAnsi" w:hAnsiTheme="majorHAnsi" w:cs="Times New Roman"/>
      <w:b/>
      <w:color w:val="2E74B5" w:themeColor="accent1" w:themeShade="BF"/>
      <w:spacing w:val="20"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qFormat/>
    <w:pPr>
      <w:spacing w:before="200" w:after="40" w:line="240" w:lineRule="auto"/>
      <w:outlineLvl w:val="2"/>
    </w:pPr>
    <w:rPr>
      <w:rFonts w:asciiTheme="majorHAnsi" w:eastAsiaTheme="minorHAnsi" w:hAnsiTheme="majorHAnsi" w:cs="Times New Roman"/>
      <w:b/>
      <w:color w:val="5B9BD5" w:themeColor="accent1"/>
      <w:spacing w:val="20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BEC95BEF1D941AB8400ECBB59DB8EFE">
    <w:name w:val="DBEC95BEF1D941AB8400ECBB59DB8EFE"/>
  </w:style>
  <w:style w:type="paragraph" w:customStyle="1" w:styleId="200B0A7B28E24FCC9CC1EF99D22296EE">
    <w:name w:val="200B0A7B28E24FCC9CC1EF99D22296EE"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inorHAnsi" w:hAnsiTheme="majorHAnsi" w:cs="Times New Roman"/>
      <w:b/>
      <w:color w:val="2E74B5" w:themeColor="accent1" w:themeShade="BF"/>
      <w:spacing w:val="20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inorHAnsi" w:hAnsiTheme="majorHAnsi" w:cs="Times New Roman"/>
      <w:b/>
      <w:color w:val="2E74B5" w:themeColor="accent1" w:themeShade="BF"/>
      <w:spacing w:val="20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inorHAnsi" w:hAnsiTheme="majorHAnsi" w:cs="Times New Roman"/>
      <w:b/>
      <w:color w:val="5B9BD5" w:themeColor="accent1"/>
      <w:spacing w:val="20"/>
      <w:sz w:val="24"/>
      <w:szCs w:val="24"/>
    </w:r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customStyle="1" w:styleId="D1B9E27E5B084D05864F7B614B89D22C">
    <w:name w:val="D1B9E27E5B084D05864F7B614B89D22C"/>
  </w:style>
  <w:style w:type="paragraph" w:customStyle="1" w:styleId="E0AC0B2EB33041F7B8CC8F4FCDBB7C78">
    <w:name w:val="E0AC0B2EB33041F7B8CC8F4FCDBB7C7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1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outs:outSpaceData xmlns:outs="http://schemas.microsoft.com/office/2009/outspace/metadata">
  <outs:relatedDates/>
  <outs:relatedDocuments/>
  <outs:relatedPeople/>
  <outs:propertyMetadataList/>
  <outs:corruptMetadataWasLost/>
</outs:outSpaceDat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0B806B-C3C7-4EFE-A57F-81DC87A14EE1}">
  <ds:schemaRefs>
    <ds:schemaRef ds:uri="http://schemas.microsoft.com/office/2009/outspace/metadata"/>
  </ds:schemaRefs>
</ds:datastoreItem>
</file>

<file path=customXml/itemProps2.xml><?xml version="1.0" encoding="utf-8"?>
<ds:datastoreItem xmlns:ds="http://schemas.openxmlformats.org/officeDocument/2006/customXml" ds:itemID="{7DA62443-B074-4A13-9979-D75EC8B852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E3D0481-7F63-48B5-B288-51A0BE092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(tema Equidad)</Template>
  <TotalTime>139</TotalTime>
  <Pages>10</Pages>
  <Words>268</Words>
  <Characters>1478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LVM Ejemplo2</vt:lpstr>
      <vt:lpstr/>
    </vt:vector>
  </TitlesOfParts>
  <Company/>
  <LinksUpToDate>false</LinksUpToDate>
  <CharactersWithSpaces>1743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LVM Ejemplo2</dc:title>
  <dc:subject/>
  <dc:creator>xabier</dc:creator>
  <cp:keywords/>
  <dc:description/>
  <cp:lastModifiedBy>Xabier</cp:lastModifiedBy>
  <cp:revision>20</cp:revision>
  <dcterms:created xsi:type="dcterms:W3CDTF">2015-03-17T17:11:00Z</dcterms:created>
  <dcterms:modified xsi:type="dcterms:W3CDTF">2018-03-15T17:31:00Z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TC017730649991</vt:lpwstr>
  </property>
</Properties>
</file>